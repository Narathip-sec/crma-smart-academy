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07996" w14:textId="77777777" w:rsidR="00D55C3F" w:rsidRPr="00F72516" w:rsidRDefault="00B76F02" w:rsidP="00F42004">
      <w:pPr>
        <w:pStyle w:val="Heading1"/>
        <w:spacing w:before="0"/>
      </w:pPr>
      <w:r w:rsidRPr="00F72516">
        <w:rPr>
          <w:rFonts w:hint="cs"/>
          <w:cs/>
        </w:rPr>
        <w:t xml:space="preserve">บทที่ </w:t>
      </w:r>
      <w:r w:rsidR="000D2E76">
        <w:t>5</w:t>
      </w:r>
    </w:p>
    <w:p w14:paraId="76652909" w14:textId="77777777" w:rsidR="00B76F02" w:rsidRPr="00F72516" w:rsidRDefault="000D2E76" w:rsidP="00F42004">
      <w:pPr>
        <w:pStyle w:val="Heading1"/>
        <w:spacing w:before="0" w:after="640"/>
        <w:rPr>
          <w:cs/>
        </w:rPr>
      </w:pPr>
      <w:r>
        <w:rPr>
          <w:rFonts w:hint="cs"/>
          <w:cs/>
        </w:rPr>
        <w:t>สรุปผลการวิจัย อภิปราย และข้อเสนอแนะ</w:t>
      </w:r>
    </w:p>
    <w:p w14:paraId="21E42B4B" w14:textId="7FB37253" w:rsidR="00672807" w:rsidRDefault="00F26F5C" w:rsidP="008B1C4F">
      <w:pPr>
        <w:tabs>
          <w:tab w:val="clear" w:pos="567"/>
          <w:tab w:val="left" w:pos="709"/>
        </w:tabs>
        <w:spacing w:before="0"/>
        <w:rPr>
          <w:b w:val="0"/>
          <w:bCs w:val="0"/>
        </w:rPr>
      </w:pPr>
      <w:r w:rsidRPr="00B935AE">
        <w:rPr>
          <w:b w:val="0"/>
          <w:bCs w:val="0"/>
          <w:cs/>
        </w:rPr>
        <w:tab/>
      </w:r>
      <w:r w:rsidR="008B1C4F">
        <w:rPr>
          <w:rFonts w:hint="cs"/>
          <w:b w:val="0"/>
          <w:bCs w:val="0"/>
          <w:cs/>
        </w:rPr>
        <w:t>การวิจัยเรื่อง “</w:t>
      </w:r>
      <w:r w:rsidR="002F2719" w:rsidRPr="002F2719">
        <w:rPr>
          <w:b w:val="0"/>
          <w:bCs w:val="0"/>
          <w:cs/>
        </w:rPr>
        <w:t xml:space="preserve">การพัฒนาแพลตฟอร์ม </w:t>
      </w:r>
      <w:r w:rsidR="002F2719" w:rsidRPr="002F2719">
        <w:rPr>
          <w:b w:val="0"/>
          <w:bCs w:val="0"/>
        </w:rPr>
        <w:t xml:space="preserve">CRMA Smart Cadet Platform: </w:t>
      </w:r>
      <w:r w:rsidR="002F2719" w:rsidRPr="002F2719">
        <w:rPr>
          <w:b w:val="0"/>
          <w:bCs w:val="0"/>
          <w:cs/>
        </w:rPr>
        <w:t>ระบบบริการดิจิทัลแบบครบวงจร (</w:t>
      </w:r>
      <w:r w:rsidR="002F2719" w:rsidRPr="002F2719">
        <w:rPr>
          <w:b w:val="0"/>
          <w:bCs w:val="0"/>
        </w:rPr>
        <w:t xml:space="preserve">One-Stop Digital Service) </w:t>
      </w:r>
      <w:r w:rsidR="002F2719" w:rsidRPr="002F2719">
        <w:rPr>
          <w:b w:val="0"/>
          <w:bCs w:val="0"/>
          <w:cs/>
        </w:rPr>
        <w:t>สำหรับโรงเรียนนายร้อยพระจุลจอมเกล้า</w:t>
      </w:r>
      <w:r w:rsidR="008B1C4F">
        <w:rPr>
          <w:b w:val="0"/>
          <w:bCs w:val="0"/>
        </w:rPr>
        <w:t xml:space="preserve">” </w:t>
      </w:r>
      <w:r w:rsidR="008B1C4F">
        <w:rPr>
          <w:rFonts w:hint="cs"/>
          <w:b w:val="0"/>
          <w:bCs w:val="0"/>
          <w:cs/>
        </w:rPr>
        <w:t>คณะผู้วิจัยได้นำเสนอการสรุปผลการวิจัยโดยประกอบด้วยเนื้อหา 3 ส่วน ดังรายละเอียดต่อไปนี้</w:t>
      </w:r>
    </w:p>
    <w:p w14:paraId="495D9AD0" w14:textId="77777777" w:rsidR="008B1C4F" w:rsidRDefault="008B1C4F" w:rsidP="008B1C4F">
      <w:pPr>
        <w:tabs>
          <w:tab w:val="clear" w:pos="567"/>
          <w:tab w:val="left" w:pos="709"/>
        </w:tabs>
        <w:spacing w:before="0"/>
        <w:rPr>
          <w:b w:val="0"/>
          <w:bCs w:val="0"/>
        </w:rPr>
      </w:pPr>
      <w:r>
        <w:rPr>
          <w:b w:val="0"/>
          <w:bCs w:val="0"/>
        </w:rPr>
        <w:tab/>
        <w:t xml:space="preserve">5.1 </w:t>
      </w:r>
      <w:r>
        <w:rPr>
          <w:rFonts w:hint="cs"/>
          <w:b w:val="0"/>
          <w:bCs w:val="0"/>
          <w:cs/>
        </w:rPr>
        <w:t>สรุปผลการวิจัย</w:t>
      </w:r>
    </w:p>
    <w:p w14:paraId="2708EABE" w14:textId="77777777" w:rsidR="008B1C4F" w:rsidRDefault="008B1C4F" w:rsidP="008B1C4F">
      <w:pPr>
        <w:tabs>
          <w:tab w:val="clear" w:pos="567"/>
          <w:tab w:val="left" w:pos="709"/>
        </w:tabs>
        <w:spacing w:before="0"/>
        <w:rPr>
          <w:b w:val="0"/>
          <w:bCs w:val="0"/>
        </w:rPr>
      </w:pPr>
      <w:r>
        <w:rPr>
          <w:b w:val="0"/>
          <w:bCs w:val="0"/>
          <w:cs/>
        </w:rPr>
        <w:tab/>
      </w:r>
      <w:r>
        <w:rPr>
          <w:rFonts w:hint="cs"/>
          <w:b w:val="0"/>
          <w:bCs w:val="0"/>
          <w:cs/>
        </w:rPr>
        <w:t>5.2 อภิปรายผลการวิจัย</w:t>
      </w:r>
    </w:p>
    <w:p w14:paraId="1C2231F3" w14:textId="77777777" w:rsidR="008B1C4F" w:rsidRPr="00B935AE" w:rsidRDefault="008B1C4F" w:rsidP="008B1C4F">
      <w:pPr>
        <w:tabs>
          <w:tab w:val="clear" w:pos="567"/>
          <w:tab w:val="left" w:pos="709"/>
        </w:tabs>
        <w:spacing w:before="0"/>
        <w:rPr>
          <w:rFonts w:hint="cs"/>
          <w:b w:val="0"/>
          <w:bCs w:val="0"/>
          <w:cs/>
        </w:rPr>
      </w:pPr>
      <w:r>
        <w:rPr>
          <w:b w:val="0"/>
          <w:bCs w:val="0"/>
          <w:cs/>
        </w:rPr>
        <w:tab/>
      </w:r>
      <w:r>
        <w:rPr>
          <w:rFonts w:hint="cs"/>
          <w:b w:val="0"/>
          <w:bCs w:val="0"/>
          <w:cs/>
        </w:rPr>
        <w:t>5.3 ข้อเสนอแนะ</w:t>
      </w:r>
    </w:p>
    <w:p w14:paraId="66E2F039" w14:textId="2235DEDA" w:rsidR="00F463D3" w:rsidRPr="004B3096" w:rsidRDefault="000D2E76" w:rsidP="00B935AE">
      <w:pPr>
        <w:rPr>
          <w:rFonts w:hint="cs"/>
          <w:color w:val="FF0000"/>
          <w:cs/>
        </w:rPr>
      </w:pPr>
      <w:r>
        <w:t>5</w:t>
      </w:r>
      <w:r w:rsidR="00F26F5C" w:rsidRPr="00F26F5C">
        <w:t>.1</w:t>
      </w:r>
      <w:r w:rsidR="00F463D3">
        <w:t xml:space="preserve"> </w:t>
      </w:r>
      <w:r>
        <w:rPr>
          <w:rFonts w:hint="cs"/>
          <w:cs/>
        </w:rPr>
        <w:t>สรุปผลการวิจัย</w:t>
      </w:r>
      <w:r w:rsidR="00F463D3">
        <w:rPr>
          <w:rFonts w:hint="cs"/>
          <w:cs/>
        </w:rPr>
        <w:t xml:space="preserve"> </w:t>
      </w:r>
    </w:p>
    <w:p w14:paraId="2B269659" w14:textId="0B70AA4B" w:rsidR="005524D2" w:rsidRDefault="004A73C4" w:rsidP="004A73C4">
      <w:pPr>
        <w:tabs>
          <w:tab w:val="clear" w:pos="567"/>
          <w:tab w:val="left" w:pos="709"/>
        </w:tabs>
        <w:rPr>
          <w:rFonts w:hint="cs"/>
          <w:b w:val="0"/>
          <w:bCs w:val="0"/>
          <w:cs/>
        </w:rPr>
      </w:pPr>
      <w:r>
        <w:rPr>
          <w:b w:val="0"/>
          <w:bCs w:val="0"/>
        </w:rPr>
        <w:tab/>
      </w:r>
      <w:r w:rsidR="000D2E76" w:rsidRPr="004A73C4">
        <w:t xml:space="preserve">5.1 </w:t>
      </w:r>
      <w:r w:rsidR="000D2E76" w:rsidRPr="004A73C4">
        <w:rPr>
          <w:rFonts w:hint="cs"/>
          <w:cs/>
        </w:rPr>
        <w:t>วัตถุประสงค์ของการวิจัย</w:t>
      </w:r>
      <w:r w:rsidR="00F463D3" w:rsidRPr="00B935AE">
        <w:rPr>
          <w:rFonts w:hint="cs"/>
          <w:b w:val="0"/>
          <w:bCs w:val="0"/>
          <w:cs/>
        </w:rPr>
        <w:t xml:space="preserve"> </w:t>
      </w:r>
      <w:r w:rsidR="002F2719" w:rsidRPr="002F2719">
        <w:rPr>
          <w:b w:val="0"/>
          <w:bCs w:val="0"/>
          <w:cs/>
        </w:rPr>
        <w:t xml:space="preserve">การวิจัยครั้งนี้มีวัตถุประสงค์เพื่อศึกษาปัญหาและความต้องการใช้งานระบบบริการดิจิทัลของนักเรียนนายร้อยและผู้เกี่ยวข้องภายในโรงเรียนนายร้อยพระจุลจอมเกล้า เพื่อออกแบบและพัฒนาต้นแบบแพลตฟอร์ม </w:t>
      </w:r>
      <w:r w:rsidR="002F2719" w:rsidRPr="002F2719">
        <w:rPr>
          <w:b w:val="0"/>
          <w:bCs w:val="0"/>
        </w:rPr>
        <w:t xml:space="preserve">CRMA Smart Academy </w:t>
      </w:r>
      <w:r w:rsidR="002F2719" w:rsidRPr="002F2719">
        <w:rPr>
          <w:b w:val="0"/>
          <w:bCs w:val="0"/>
          <w:cs/>
        </w:rPr>
        <w:t>ในรูปแบบระบบบริการดิจิทัลแบบครบวงจร และเพื่อประเมินความเหมาะสม ความสามารถในการใช้งาน และแนวทางการพัฒนาระบบให้สามารถนำไปใช้จริงในระยะต่อไป</w:t>
      </w:r>
    </w:p>
    <w:p w14:paraId="0FC9DC04" w14:textId="7ACA9F27" w:rsidR="002F2719" w:rsidRDefault="000D2E76" w:rsidP="002F2719">
      <w:pPr>
        <w:tabs>
          <w:tab w:val="clear" w:pos="567"/>
          <w:tab w:val="left" w:pos="709"/>
        </w:tabs>
        <w:rPr>
          <w:b w:val="0"/>
          <w:bCs w:val="0"/>
        </w:rPr>
      </w:pPr>
      <w:r>
        <w:tab/>
        <w:t xml:space="preserve">5.2 </w:t>
      </w:r>
      <w:r>
        <w:rPr>
          <w:rFonts w:hint="cs"/>
          <w:cs/>
        </w:rPr>
        <w:t xml:space="preserve">วิธีดำเนินการวิจัย </w:t>
      </w:r>
      <w:r w:rsidR="002F2719" w:rsidRPr="002F2719">
        <w:rPr>
          <w:b w:val="0"/>
          <w:bCs w:val="0"/>
          <w:cs/>
        </w:rPr>
        <w:t xml:space="preserve">คณะผู้วิจัยดำเนินการวิจัยในรูปแบบการวิจัยและพัฒนา โดยเริ่มจากการศึกษาเอกสาร แนวคิด ทฤษฎี และงานวิจัยที่เกี่ยวข้อง จากนั้นวิเคราะห์ปัญหาและความต้องการของผู้ใช้งาน ออกแบบโครงสร้างระบบ พัฒนาต้นแบบ </w:t>
      </w:r>
      <w:r w:rsidR="002F2719" w:rsidRPr="002F2719">
        <w:rPr>
          <w:b w:val="0"/>
          <w:bCs w:val="0"/>
        </w:rPr>
        <w:t>CRMA Smart Academy</w:t>
      </w:r>
      <w:r w:rsidR="002F2719">
        <w:rPr>
          <w:rFonts w:hint="cs"/>
          <w:b w:val="0"/>
          <w:bCs w:val="0"/>
          <w:cs/>
        </w:rPr>
        <w:t xml:space="preserve"> </w:t>
      </w:r>
      <w:r w:rsidR="002F2719" w:rsidRPr="002F2719">
        <w:rPr>
          <w:b w:val="0"/>
          <w:bCs w:val="0"/>
          <w:cs/>
        </w:rPr>
        <w:t>และประเมินต้นแบบระบบจากความเหมาะสมของฟังก์ชัน การออกแบบหน้าจอ ความง่ายในการใช้งาน และความสอดคล้องกับบริบทของโรงเรียนนายร้อยพระจุลจอมเกล้า</w:t>
      </w:r>
    </w:p>
    <w:p w14:paraId="071B6D07" w14:textId="77777777" w:rsidR="002F2719" w:rsidRPr="002F2719" w:rsidRDefault="004A73C4" w:rsidP="002F2719">
      <w:pPr>
        <w:tabs>
          <w:tab w:val="clear" w:pos="567"/>
          <w:tab w:val="left" w:pos="709"/>
        </w:tabs>
        <w:rPr>
          <w:b w:val="0"/>
          <w:bCs w:val="0"/>
        </w:rPr>
      </w:pPr>
      <w:r>
        <w:tab/>
      </w:r>
      <w:r w:rsidR="000D2E76">
        <w:t xml:space="preserve">5.3 </w:t>
      </w:r>
      <w:r w:rsidR="000D2E76">
        <w:rPr>
          <w:rFonts w:hint="cs"/>
          <w:cs/>
        </w:rPr>
        <w:t xml:space="preserve">ผลการวิเคราะห์ข้อมูล </w:t>
      </w:r>
      <w:r w:rsidR="002F2719" w:rsidRPr="002F2719">
        <w:rPr>
          <w:b w:val="0"/>
          <w:bCs w:val="0"/>
          <w:cs/>
        </w:rPr>
        <w:t xml:space="preserve">ผลการวิเคราะห์ข้อมูลพบว่า ปัญหาสำคัญของการให้บริการข้อมูลภายในโรงเรียนนายร้อยพระจุลจอมเกล้า คือ ข้อมูลและบริการยังคงกระจายอยู่หลายช่องทาง เช่น กลุ่ม </w:t>
      </w:r>
      <w:r w:rsidR="002F2719" w:rsidRPr="002F2719">
        <w:rPr>
          <w:b w:val="0"/>
          <w:bCs w:val="0"/>
        </w:rPr>
        <w:t xml:space="preserve">LINE </w:t>
      </w:r>
      <w:r w:rsidR="002F2719" w:rsidRPr="002F2719">
        <w:rPr>
          <w:b w:val="0"/>
          <w:bCs w:val="0"/>
          <w:cs/>
        </w:rPr>
        <w:t>เอกสาร ตารางประกาศ และการแจ้งข้อมูลผ่านบุคคล ทำให้ผู้ใช้งานเข้าถึงข้อมูลได้ไม่สะดวก ข้อมูลอาจไม่ตรงกัน และติดตามสถานะงานบริการได้ยาก</w:t>
      </w:r>
    </w:p>
    <w:p w14:paraId="42326588" w14:textId="0EBF7C37" w:rsidR="002F2719" w:rsidRPr="002F2719" w:rsidRDefault="002F2719" w:rsidP="002F2719">
      <w:pPr>
        <w:tabs>
          <w:tab w:val="clear" w:pos="567"/>
          <w:tab w:val="left" w:pos="709"/>
        </w:tabs>
        <w:rPr>
          <w:b w:val="0"/>
          <w:bCs w:val="0"/>
        </w:rPr>
      </w:pPr>
      <w:r w:rsidRPr="002F2719">
        <w:rPr>
          <w:b w:val="0"/>
          <w:bCs w:val="0"/>
          <w:cs/>
        </w:rPr>
        <w:lastRenderedPageBreak/>
        <w:t xml:space="preserve">ผลการออกแบบและพัฒนาต้นแบบระบบพบว่า </w:t>
      </w:r>
      <w:r w:rsidRPr="002F2719">
        <w:rPr>
          <w:b w:val="0"/>
          <w:bCs w:val="0"/>
        </w:rPr>
        <w:t xml:space="preserve">CRMA Smart Academy </w:t>
      </w:r>
      <w:r w:rsidRPr="002F2719">
        <w:rPr>
          <w:b w:val="0"/>
          <w:bCs w:val="0"/>
          <w:cs/>
        </w:rPr>
        <w:t xml:space="preserve">สามารถรวมบริการสำคัญไว้ในช่องทางเดียว ได้แก่ หน้าแรก ตารางเรียน งาน กิจกรรม เมนูบริการ ข้อมูลประวัติและผลการเรียน เมนูอาหาร ปฏิทินการศึกษา ระบบแจ้งซ่อม ระบบของหาย-ของพบ การแจ้งเตือน และหน้าตั้งค่า ระบบดังกล่าวมีความเหมาะสมกับการใช้งานผ่านโทรศัพท์มือถือ และสอดคล้องกับพฤติกรรมของผู้ใช้งานที่คุ้นเคยกับ </w:t>
      </w:r>
      <w:r w:rsidRPr="002F2719">
        <w:rPr>
          <w:b w:val="0"/>
          <w:bCs w:val="0"/>
        </w:rPr>
        <w:t xml:space="preserve">LINE </w:t>
      </w:r>
      <w:r w:rsidRPr="002F2719">
        <w:rPr>
          <w:b w:val="0"/>
          <w:bCs w:val="0"/>
          <w:cs/>
        </w:rPr>
        <w:t>อยู่แล้ว</w:t>
      </w:r>
    </w:p>
    <w:p w14:paraId="57D620B6" w14:textId="77777777" w:rsidR="002F2719" w:rsidRDefault="002F2719" w:rsidP="002F2719">
      <w:pPr>
        <w:tabs>
          <w:tab w:val="clear" w:pos="567"/>
          <w:tab w:val="left" w:pos="709"/>
        </w:tabs>
        <w:rPr>
          <w:b w:val="0"/>
          <w:bCs w:val="0"/>
        </w:rPr>
      </w:pPr>
      <w:r w:rsidRPr="002F2719">
        <w:rPr>
          <w:b w:val="0"/>
          <w:bCs w:val="0"/>
          <w:cs/>
        </w:rPr>
        <w:t xml:space="preserve">โดยสรุป ต้นแบบระบบที่พัฒนาขึ้นสามารถตอบสนองแนวคิด </w:t>
      </w:r>
      <w:r w:rsidRPr="002F2719">
        <w:rPr>
          <w:b w:val="0"/>
          <w:bCs w:val="0"/>
        </w:rPr>
        <w:t xml:space="preserve">One-Stop Digital Service </w:t>
      </w:r>
      <w:r w:rsidRPr="002F2719">
        <w:rPr>
          <w:b w:val="0"/>
          <w:bCs w:val="0"/>
          <w:cs/>
        </w:rPr>
        <w:t>ได้ในระดับต้นแบบ ช่วยลดการกระจายของข้อมูล เพิ่มความสะดวกในการเข้าถึงบริการ และเป็นแนวทางสำหรับการพัฒนาระบบจริงในระยะต่อไป</w:t>
      </w:r>
    </w:p>
    <w:p w14:paraId="40684A22" w14:textId="630D0732" w:rsidR="004A73C4" w:rsidRDefault="000D2E76" w:rsidP="002F2719">
      <w:pPr>
        <w:tabs>
          <w:tab w:val="clear" w:pos="567"/>
          <w:tab w:val="left" w:pos="709"/>
        </w:tabs>
        <w:rPr>
          <w:color w:val="FF0000"/>
        </w:rPr>
      </w:pPr>
      <w:r>
        <w:t>5.2</w:t>
      </w:r>
      <w:r w:rsidR="00672807">
        <w:t xml:space="preserve"> </w:t>
      </w:r>
      <w:r w:rsidR="005524D2">
        <w:rPr>
          <w:rFonts w:hint="cs"/>
          <w:cs/>
        </w:rPr>
        <w:t>อภิปรายผล</w:t>
      </w:r>
      <w:r w:rsidR="00672807">
        <w:rPr>
          <w:rFonts w:hint="cs"/>
          <w:cs/>
        </w:rPr>
        <w:t xml:space="preserve"> </w:t>
      </w:r>
    </w:p>
    <w:p w14:paraId="328C051A" w14:textId="51AFAE3C" w:rsidR="002F2719" w:rsidRPr="002F2719" w:rsidRDefault="002F2719" w:rsidP="002F2719">
      <w:pPr>
        <w:tabs>
          <w:tab w:val="clear" w:pos="567"/>
          <w:tab w:val="left" w:pos="709"/>
        </w:tabs>
        <w:rPr>
          <w:b w:val="0"/>
          <w:bCs w:val="0"/>
        </w:rPr>
      </w:pPr>
      <w:r>
        <w:rPr>
          <w:b w:val="0"/>
          <w:bCs w:val="0"/>
          <w:cs/>
        </w:rPr>
        <w:tab/>
      </w:r>
      <w:r w:rsidRPr="002F2719">
        <w:rPr>
          <w:b w:val="0"/>
          <w:bCs w:val="0"/>
          <w:cs/>
        </w:rPr>
        <w:t xml:space="preserve">จากผลการวิจัยพบว่า การพัฒนาแพลตฟอร์ม </w:t>
      </w:r>
      <w:r w:rsidRPr="002F2719">
        <w:rPr>
          <w:b w:val="0"/>
          <w:bCs w:val="0"/>
        </w:rPr>
        <w:t xml:space="preserve">CRMA Smart Academy </w:t>
      </w:r>
      <w:r w:rsidRPr="002F2719">
        <w:rPr>
          <w:b w:val="0"/>
          <w:bCs w:val="0"/>
          <w:cs/>
        </w:rPr>
        <w:t>มีความสอดคล้องกับแนวคิดการเปลี่ยนผ่านสู่ดิจิทัล เนื่องจากเป็นการนำเทคโนโลยีดิจิทัลมาใช้ปรับปรุงกระบวนการให้บริการข้อมูลภายในองค์กร จากเดิมที่ข้อมูลกระจายอยู่หลายช่องทาง ให้กลายเป็นระบบบริการกลางที่สามารถเข้าถึงได้สะดวกและรวดเร็วมากขึ้น</w:t>
      </w:r>
    </w:p>
    <w:p w14:paraId="40AC88DE" w14:textId="50B02FD7" w:rsidR="002F2719" w:rsidRPr="002F2719" w:rsidRDefault="002F2719" w:rsidP="002F2719">
      <w:pPr>
        <w:tabs>
          <w:tab w:val="clear" w:pos="567"/>
          <w:tab w:val="left" w:pos="709"/>
        </w:tabs>
        <w:rPr>
          <w:b w:val="0"/>
          <w:bCs w:val="0"/>
        </w:rPr>
      </w:pPr>
      <w:r>
        <w:rPr>
          <w:b w:val="0"/>
          <w:bCs w:val="0"/>
          <w:cs/>
        </w:rPr>
        <w:tab/>
      </w:r>
      <w:r w:rsidRPr="002F2719">
        <w:rPr>
          <w:b w:val="0"/>
          <w:bCs w:val="0"/>
          <w:cs/>
        </w:rPr>
        <w:t xml:space="preserve">ผลการวิจัยยังสอดคล้องกับแนวคิด </w:t>
      </w:r>
      <w:r w:rsidRPr="002F2719">
        <w:rPr>
          <w:b w:val="0"/>
          <w:bCs w:val="0"/>
        </w:rPr>
        <w:t xml:space="preserve">One-Stop Service </w:t>
      </w:r>
      <w:r w:rsidRPr="002F2719">
        <w:rPr>
          <w:b w:val="0"/>
          <w:bCs w:val="0"/>
          <w:cs/>
        </w:rPr>
        <w:t xml:space="preserve">และ </w:t>
      </w:r>
      <w:r w:rsidRPr="002F2719">
        <w:rPr>
          <w:b w:val="0"/>
          <w:bCs w:val="0"/>
        </w:rPr>
        <w:t xml:space="preserve">Student Portal </w:t>
      </w:r>
      <w:r w:rsidRPr="002F2719">
        <w:rPr>
          <w:b w:val="0"/>
          <w:bCs w:val="0"/>
          <w:cs/>
        </w:rPr>
        <w:t>ที่เน้นการรวมบริการที่ผู้ใช้งานต้องใช้บ่อยไว้ในระบบเดียว ทำให้ผู้ใช้งานไม่จำเป็นต้องค้นหาข้อมูลจากหลายแหล่ง ลดความซ้ำซ้อนของการสื่อสาร และช่วยเพิ่มประสิทธิภาพในการรับรู้ข้อมูล</w:t>
      </w:r>
    </w:p>
    <w:p w14:paraId="360B7EFF" w14:textId="122824CC" w:rsidR="002F2719" w:rsidRPr="002F2719" w:rsidRDefault="002F2719" w:rsidP="002F2719">
      <w:pPr>
        <w:tabs>
          <w:tab w:val="clear" w:pos="567"/>
          <w:tab w:val="left" w:pos="709"/>
        </w:tabs>
        <w:rPr>
          <w:b w:val="0"/>
          <w:bCs w:val="0"/>
        </w:rPr>
      </w:pPr>
      <w:r>
        <w:rPr>
          <w:b w:val="0"/>
          <w:bCs w:val="0"/>
          <w:cs/>
        </w:rPr>
        <w:tab/>
      </w:r>
      <w:r w:rsidRPr="002F2719">
        <w:rPr>
          <w:b w:val="0"/>
          <w:bCs w:val="0"/>
          <w:cs/>
        </w:rPr>
        <w:t xml:space="preserve">นอกจากนี้ การเลือกใช้ </w:t>
      </w:r>
      <w:r w:rsidRPr="002F2719">
        <w:rPr>
          <w:b w:val="0"/>
          <w:bCs w:val="0"/>
        </w:rPr>
        <w:t xml:space="preserve">LINE LIFF </w:t>
      </w:r>
      <w:r w:rsidRPr="002F2719">
        <w:rPr>
          <w:b w:val="0"/>
          <w:bCs w:val="0"/>
          <w:cs/>
        </w:rPr>
        <w:t xml:space="preserve">เป็นช่องทางหลักมีความเหมาะสมกับบริบทของกลุ่มเป้าหมาย เนื่องจาก </w:t>
      </w:r>
      <w:r w:rsidRPr="002F2719">
        <w:rPr>
          <w:b w:val="0"/>
          <w:bCs w:val="0"/>
        </w:rPr>
        <w:t xml:space="preserve">LINE </w:t>
      </w:r>
      <w:r w:rsidRPr="002F2719">
        <w:rPr>
          <w:b w:val="0"/>
          <w:bCs w:val="0"/>
          <w:cs/>
        </w:rPr>
        <w:t xml:space="preserve">เป็นช่องทางการสื่อสารที่ผู้ใช้งานมีความคุ้นเคยอยู่แล้ว จึงช่วยลดอุปสรรคในการเริ่มต้นใช้งานระบบ และทำให้สามารถพัฒนาต่อยอดไปสู่ระบบแจ้งเตือนผ่าน </w:t>
      </w:r>
      <w:r w:rsidRPr="002F2719">
        <w:rPr>
          <w:b w:val="0"/>
          <w:bCs w:val="0"/>
        </w:rPr>
        <w:t xml:space="preserve">LINE Official Account </w:t>
      </w:r>
      <w:r w:rsidRPr="002F2719">
        <w:rPr>
          <w:b w:val="0"/>
          <w:bCs w:val="0"/>
          <w:cs/>
        </w:rPr>
        <w:t>ได้ในอนาคต</w:t>
      </w:r>
    </w:p>
    <w:p w14:paraId="1533B487" w14:textId="291869D9" w:rsidR="002F2719" w:rsidRDefault="002F2719" w:rsidP="002F2719">
      <w:pPr>
        <w:tabs>
          <w:tab w:val="clear" w:pos="567"/>
          <w:tab w:val="left" w:pos="709"/>
        </w:tabs>
        <w:rPr>
          <w:rFonts w:hint="cs"/>
          <w:b w:val="0"/>
          <w:bCs w:val="0"/>
        </w:rPr>
      </w:pPr>
      <w:r>
        <w:rPr>
          <w:b w:val="0"/>
          <w:bCs w:val="0"/>
          <w:cs/>
        </w:rPr>
        <w:tab/>
      </w:r>
      <w:r w:rsidRPr="002F2719">
        <w:rPr>
          <w:b w:val="0"/>
          <w:bCs w:val="0"/>
          <w:cs/>
        </w:rPr>
        <w:t>ในด้านการออกแบบระบบ ผลการวิจัยสอดคล้องกับหลักการออกแบบที่เน้นผู้ใช้เป็นศูนย์กลาง เพราะระบบถูกออกแบบให้ใช้งานผ่านมือถือเป็นหลัก มีเมนูที่ชัดเจน และแยกบริการตามประเภทการใช้งานจริงของนักเรียนนายร้อย อย่างไรก็ตาม ระบบยังอยู่ในระยะต้นแบบ จึงยังจำเป็นต้องพัฒนาฐานข้อมูลจริง การกำหนดสิทธิ์ผู้ใช้งาน และการทดลองใช้งานกับกลุ่มนำร่องก่อนนำไปใช้จริง</w:t>
      </w:r>
    </w:p>
    <w:p w14:paraId="7BF0D53C" w14:textId="28A1651A" w:rsidR="00672807" w:rsidRPr="004B3096" w:rsidRDefault="005524D2" w:rsidP="00B935AE">
      <w:pPr>
        <w:rPr>
          <w:rFonts w:hint="cs"/>
          <w:color w:val="FF0000"/>
          <w:cs/>
        </w:rPr>
      </w:pPr>
      <w:r>
        <w:lastRenderedPageBreak/>
        <w:t>5</w:t>
      </w:r>
      <w:r w:rsidR="00672807" w:rsidRPr="00F26F5C">
        <w:t>.</w:t>
      </w:r>
      <w:r>
        <w:t>3</w:t>
      </w:r>
      <w:r w:rsidR="00672807">
        <w:t xml:space="preserve"> </w:t>
      </w:r>
      <w:r>
        <w:rPr>
          <w:rFonts w:hint="cs"/>
          <w:cs/>
        </w:rPr>
        <w:t>ข้อเสนอแนะ</w:t>
      </w:r>
      <w:r w:rsidR="00672807">
        <w:rPr>
          <w:rFonts w:hint="cs"/>
          <w:cs/>
        </w:rPr>
        <w:t xml:space="preserve"> </w:t>
      </w:r>
    </w:p>
    <w:p w14:paraId="605BF390" w14:textId="77777777" w:rsidR="002F2719" w:rsidRDefault="005524D2" w:rsidP="002F2719">
      <w:r w:rsidRPr="00B935AE">
        <w:rPr>
          <w:cs/>
        </w:rPr>
        <w:tab/>
      </w:r>
      <w:r>
        <w:t xml:space="preserve">5.3.1 </w:t>
      </w:r>
      <w:r>
        <w:rPr>
          <w:rFonts w:hint="cs"/>
          <w:cs/>
        </w:rPr>
        <w:t xml:space="preserve">ข้อเสนอแนะจากผลการวิจัยที่พบและการนำผลการวิจัยไปใช้ </w:t>
      </w:r>
    </w:p>
    <w:p w14:paraId="136557D1" w14:textId="622580AB" w:rsidR="002F2719" w:rsidRPr="002F2719" w:rsidRDefault="002F2719" w:rsidP="002F2719">
      <w:pPr>
        <w:rPr>
          <w:b w:val="0"/>
          <w:bCs w:val="0"/>
        </w:rPr>
      </w:pPr>
      <w:r>
        <w:rPr>
          <w:cs/>
        </w:rPr>
        <w:tab/>
      </w:r>
      <w:r w:rsidRPr="002F2719">
        <w:rPr>
          <w:b w:val="0"/>
          <w:bCs w:val="0"/>
          <w:cs/>
        </w:rPr>
        <w:t xml:space="preserve">จากผลการวิจัย ควรนำต้นแบบระบบ </w:t>
      </w:r>
      <w:r w:rsidRPr="002F2719">
        <w:rPr>
          <w:b w:val="0"/>
          <w:bCs w:val="0"/>
        </w:rPr>
        <w:t>CRMA Smart Academy</w:t>
      </w:r>
      <w:r>
        <w:rPr>
          <w:rFonts w:hint="cs"/>
          <w:b w:val="0"/>
          <w:bCs w:val="0"/>
          <w:cs/>
        </w:rPr>
        <w:t xml:space="preserve"> </w:t>
      </w:r>
      <w:r w:rsidRPr="002F2719">
        <w:rPr>
          <w:b w:val="0"/>
          <w:bCs w:val="0"/>
          <w:cs/>
        </w:rPr>
        <w:t>ไปพัฒนาต่อเป็นระบบต้นแบบที่สามารถทดลองใช้งานกับกลุ่มนำร่องจริง โดยเริ่มจากฟังก์ชันที่มีความจำเป็นและสามารถใช้งานได้ทันที เช่น ตารางเรียน ปฏิทินการศึกษา งานที่ได้รับมอบหมาย เมนูอาหาร ระบบแจ้งซ่อม และระบบของหาย-ของพบ</w:t>
      </w:r>
    </w:p>
    <w:p w14:paraId="31E699BC" w14:textId="6F1ED5AF" w:rsidR="002F2719" w:rsidRPr="002F2719" w:rsidRDefault="002F2719" w:rsidP="002F2719">
      <w:pPr>
        <w:rPr>
          <w:b w:val="0"/>
          <w:bCs w:val="0"/>
        </w:rPr>
      </w:pPr>
      <w:r>
        <w:rPr>
          <w:b w:val="0"/>
          <w:bCs w:val="0"/>
          <w:cs/>
        </w:rPr>
        <w:tab/>
      </w:r>
      <w:r w:rsidRPr="002F2719">
        <w:rPr>
          <w:b w:val="0"/>
          <w:bCs w:val="0"/>
          <w:cs/>
        </w:rPr>
        <w:t xml:space="preserve">ควรกำหนดผู้รับผิดชอบข้อมูลแต่ละประเภทอย่างชัดเจน เพื่อให้ข้อมูลในระบบมีความถูกต้อง ทันสมัย และลดปัญหาข้อมูลไม่ตรงกันระหว่างหลายช่องทาง นอกจากนี้ควรพัฒนาระบบแจ้งเตือนผ่าน </w:t>
      </w:r>
      <w:r w:rsidRPr="002F2719">
        <w:rPr>
          <w:b w:val="0"/>
          <w:bCs w:val="0"/>
        </w:rPr>
        <w:t xml:space="preserve">LINE Official Account </w:t>
      </w:r>
      <w:r w:rsidRPr="002F2719">
        <w:rPr>
          <w:b w:val="0"/>
          <w:bCs w:val="0"/>
          <w:cs/>
        </w:rPr>
        <w:t>เพื่อแจ้งข้อมูลสำคัญให้ผู้ใช้งานทราบได้อย่างรวดเร็ว</w:t>
      </w:r>
    </w:p>
    <w:p w14:paraId="2BEFA932" w14:textId="77777777" w:rsidR="002F2719" w:rsidRDefault="002F2719" w:rsidP="002F2719">
      <w:r>
        <w:rPr>
          <w:b w:val="0"/>
          <w:bCs w:val="0"/>
          <w:cs/>
        </w:rPr>
        <w:tab/>
      </w:r>
      <w:r w:rsidRPr="002F2719">
        <w:rPr>
          <w:b w:val="0"/>
          <w:bCs w:val="0"/>
          <w:cs/>
        </w:rPr>
        <w:t xml:space="preserve">ในการนำผลการวิจัยไปใช้ ควรคำนึงถึงความปลอดภัยของข้อมูลและการคุ้มครองข้อมูลส่วนบุคคลตามหลัก </w:t>
      </w:r>
      <w:r w:rsidRPr="002F2719">
        <w:rPr>
          <w:b w:val="0"/>
          <w:bCs w:val="0"/>
        </w:rPr>
        <w:t xml:space="preserve">PDPA </w:t>
      </w:r>
      <w:r w:rsidRPr="002F2719">
        <w:rPr>
          <w:b w:val="0"/>
          <w:bCs w:val="0"/>
          <w:cs/>
        </w:rPr>
        <w:t>โดยเฉพาะข้อมูลประวัติส่วนตัว ผลการเรียน และข้อมูลการใช้งานระบบ ควรกำหนดสิทธิ์การเข้าถึงข้อมูลตามบทบาทของผู้ใช้งาน และมีการบันทึกประวัติการใช้งานในระบบ</w:t>
      </w:r>
      <w:r w:rsidR="005524D2">
        <w:tab/>
      </w:r>
    </w:p>
    <w:p w14:paraId="35ADCEF6" w14:textId="77777777" w:rsidR="002F2719" w:rsidRDefault="002F2719" w:rsidP="002F2719">
      <w:r>
        <w:rPr>
          <w:cs/>
        </w:rPr>
        <w:tab/>
      </w:r>
      <w:r w:rsidR="005524D2">
        <w:t>5.</w:t>
      </w:r>
      <w:r w:rsidR="00702245">
        <w:t>3.</w:t>
      </w:r>
      <w:r w:rsidR="005524D2">
        <w:t xml:space="preserve">2 </w:t>
      </w:r>
      <w:r w:rsidR="005524D2">
        <w:rPr>
          <w:rFonts w:hint="cs"/>
          <w:cs/>
        </w:rPr>
        <w:t xml:space="preserve">ข้อเสนอแนะในการวิจัยครั้งต่อไป </w:t>
      </w:r>
    </w:p>
    <w:p w14:paraId="51DBE630" w14:textId="67E97CCB" w:rsidR="002F2719" w:rsidRPr="002F2719" w:rsidRDefault="002F2719" w:rsidP="002F2719">
      <w:pPr>
        <w:rPr>
          <w:b w:val="0"/>
          <w:bCs w:val="0"/>
        </w:rPr>
      </w:pPr>
      <w:r>
        <w:rPr>
          <w:cs/>
        </w:rPr>
        <w:tab/>
      </w:r>
      <w:r w:rsidRPr="002F2719">
        <w:rPr>
          <w:b w:val="0"/>
          <w:bCs w:val="0"/>
          <w:cs/>
        </w:rPr>
        <w:t>การวิจัยครั้งต่อไปควรมีการทดลองใช้งานระบบกับกลุ่มตัวอย่างจริง เช่น นักเรียนนายร้อย 1 กองร้อย เพื่อเก็บข้อมูลเชิงปริมาณและเชิงคุณภาพเกี่ยวกับความพึงพอใจ ความง่ายในการใช้งาน และประสิทธิภาพของระบบในการลดปัญหาการกระจายของข้อมูล</w:t>
      </w:r>
    </w:p>
    <w:p w14:paraId="7C1AA590" w14:textId="03657841" w:rsidR="002F2719" w:rsidRPr="002F2719" w:rsidRDefault="002F2719" w:rsidP="002F2719">
      <w:pPr>
        <w:rPr>
          <w:b w:val="0"/>
          <w:bCs w:val="0"/>
        </w:rPr>
      </w:pPr>
      <w:r>
        <w:rPr>
          <w:b w:val="0"/>
          <w:bCs w:val="0"/>
          <w:cs/>
        </w:rPr>
        <w:tab/>
      </w:r>
      <w:r w:rsidRPr="002F2719">
        <w:rPr>
          <w:b w:val="0"/>
          <w:bCs w:val="0"/>
          <w:cs/>
        </w:rPr>
        <w:t xml:space="preserve">ควรพัฒนาระบบให้เชื่อมต่อกับฐานข้อมูลจริง เช่น ข้อมูลตารางเรียน ปฏิทินการศึกษา เมนูอาหาร และข้อมูลผู้ใช้งาน เพื่อให้ระบบสามารถใช้งานได้ใกล้เคียงกับสถานการณ์จริงมากขึ้น รวมถึงควรพัฒนา </w:t>
      </w:r>
      <w:r w:rsidRPr="002F2719">
        <w:rPr>
          <w:b w:val="0"/>
          <w:bCs w:val="0"/>
        </w:rPr>
        <w:t xml:space="preserve">API </w:t>
      </w:r>
      <w:r w:rsidRPr="002F2719">
        <w:rPr>
          <w:b w:val="0"/>
          <w:bCs w:val="0"/>
          <w:cs/>
        </w:rPr>
        <w:t>และระบบหลังบ้านสำหรับผู้ดูแลข้อมูล</w:t>
      </w:r>
    </w:p>
    <w:p w14:paraId="254E7542" w14:textId="66C2F66E" w:rsidR="002F2719" w:rsidRPr="002F2719" w:rsidRDefault="002F2719" w:rsidP="002F2719">
      <w:pPr>
        <w:rPr>
          <w:b w:val="0"/>
          <w:bCs w:val="0"/>
        </w:rPr>
      </w:pPr>
      <w:r>
        <w:rPr>
          <w:b w:val="0"/>
          <w:bCs w:val="0"/>
          <w:cs/>
        </w:rPr>
        <w:tab/>
      </w:r>
      <w:r w:rsidRPr="002F2719">
        <w:rPr>
          <w:b w:val="0"/>
          <w:bCs w:val="0"/>
          <w:cs/>
        </w:rPr>
        <w:t xml:space="preserve">นอกจากนี้ ควรศึกษาความเป็นไปได้ในการเพิ่มฟีเจอร์ขั้นสูงในระยะต่อไป เช่น ระบบแจ้งเตือนเฉพาะบุคคลผ่าน </w:t>
      </w:r>
      <w:r w:rsidRPr="002F2719">
        <w:rPr>
          <w:b w:val="0"/>
          <w:bCs w:val="0"/>
        </w:rPr>
        <w:t xml:space="preserve">LINE </w:t>
      </w:r>
      <w:r w:rsidRPr="002F2719">
        <w:rPr>
          <w:b w:val="0"/>
          <w:bCs w:val="0"/>
          <w:cs/>
        </w:rPr>
        <w:t>ระบบติดตามสถานะแจ้งซ่อม ระบบจัดการกิจกรรม ระบบวิเคราะห์ข้อมูลการใช้งาน และระบบรายงานสำหรับผู้บังคับบัญชา ทั้งนี้ควรพัฒนาเฉพาะฟีเจอร์ที่มีความพร้อมด้านข้อมูลและไม่กระทบต่อความปลอดภัยหรือความเป็นส่วนตัวของผู้ใช้งาน</w:t>
      </w:r>
    </w:p>
    <w:p w14:paraId="48BD08DE" w14:textId="6074C93A" w:rsidR="00801CFB" w:rsidRPr="005524D2" w:rsidRDefault="002F2719" w:rsidP="002F2719">
      <w:pPr>
        <w:rPr>
          <w:b w:val="0"/>
          <w:bCs w:val="0"/>
        </w:rPr>
      </w:pPr>
      <w:r>
        <w:rPr>
          <w:b w:val="0"/>
          <w:bCs w:val="0"/>
          <w:cs/>
        </w:rPr>
        <w:lastRenderedPageBreak/>
        <w:tab/>
      </w:r>
      <w:r w:rsidRPr="002F2719">
        <w:rPr>
          <w:b w:val="0"/>
          <w:bCs w:val="0"/>
          <w:cs/>
        </w:rPr>
        <w:t>ควรมีการศึกษาด้านกฎหมายและนโยบายการคุ้มครองข้อมูลส่วนบุคคลเพิ่มเติม เพื่อให้การพัฒนาระบบสามารถนำไปใช้จริงได้อย่างเหมาะสม ปลอดภัย และสอดคล้องกับบริบทของโรงเรียนนายร้อยพระจุลจอมเกล้า</w:t>
      </w:r>
    </w:p>
    <w:sectPr w:rsidR="00801CFB" w:rsidRPr="005524D2" w:rsidSect="00923484">
      <w:pgSz w:w="12240" w:h="15840"/>
      <w:pgMar w:top="2126" w:right="1440" w:bottom="1440" w:left="212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C9BAB" w14:textId="77777777" w:rsidR="00C77E75" w:rsidRDefault="00C77E75" w:rsidP="00B935AE">
      <w:r>
        <w:separator/>
      </w:r>
    </w:p>
  </w:endnote>
  <w:endnote w:type="continuationSeparator" w:id="0">
    <w:p w14:paraId="0FFEB217" w14:textId="77777777" w:rsidR="00C77E75" w:rsidRDefault="00C77E75" w:rsidP="00B935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256AB" w14:textId="77777777" w:rsidR="00C77E75" w:rsidRDefault="00C77E75" w:rsidP="00B935AE">
      <w:r>
        <w:separator/>
      </w:r>
    </w:p>
  </w:footnote>
  <w:footnote w:type="continuationSeparator" w:id="0">
    <w:p w14:paraId="53B1C363" w14:textId="77777777" w:rsidR="00C77E75" w:rsidRDefault="00C77E75" w:rsidP="00B935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F65B7"/>
    <w:multiLevelType w:val="hybridMultilevel"/>
    <w:tmpl w:val="718C66C0"/>
    <w:lvl w:ilvl="0" w:tplc="7B74A1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59E71D8"/>
    <w:multiLevelType w:val="hybridMultilevel"/>
    <w:tmpl w:val="564647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1782902">
    <w:abstractNumId w:val="1"/>
  </w:num>
  <w:num w:numId="2" w16cid:durableId="1052844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719"/>
    <w:rsid w:val="00027C69"/>
    <w:rsid w:val="000C4D63"/>
    <w:rsid w:val="000D2E76"/>
    <w:rsid w:val="00116C1E"/>
    <w:rsid w:val="001B693D"/>
    <w:rsid w:val="00215DA9"/>
    <w:rsid w:val="002264BD"/>
    <w:rsid w:val="002F2719"/>
    <w:rsid w:val="00300A2E"/>
    <w:rsid w:val="00322761"/>
    <w:rsid w:val="003520FE"/>
    <w:rsid w:val="003736AD"/>
    <w:rsid w:val="00385A62"/>
    <w:rsid w:val="00396ADD"/>
    <w:rsid w:val="00432C10"/>
    <w:rsid w:val="00474938"/>
    <w:rsid w:val="004A73C4"/>
    <w:rsid w:val="004B3096"/>
    <w:rsid w:val="00507132"/>
    <w:rsid w:val="0051217C"/>
    <w:rsid w:val="005524D2"/>
    <w:rsid w:val="00604B87"/>
    <w:rsid w:val="00672807"/>
    <w:rsid w:val="006B13B3"/>
    <w:rsid w:val="006B2AB1"/>
    <w:rsid w:val="006D1984"/>
    <w:rsid w:val="00702245"/>
    <w:rsid w:val="00724222"/>
    <w:rsid w:val="00801CFB"/>
    <w:rsid w:val="008B1C4F"/>
    <w:rsid w:val="00901476"/>
    <w:rsid w:val="00923484"/>
    <w:rsid w:val="00A1783E"/>
    <w:rsid w:val="00A31BF5"/>
    <w:rsid w:val="00B76F02"/>
    <w:rsid w:val="00B935AE"/>
    <w:rsid w:val="00B94311"/>
    <w:rsid w:val="00C062E7"/>
    <w:rsid w:val="00C77E75"/>
    <w:rsid w:val="00C8255A"/>
    <w:rsid w:val="00CD7E56"/>
    <w:rsid w:val="00D55C3F"/>
    <w:rsid w:val="00DF6896"/>
    <w:rsid w:val="00E6295F"/>
    <w:rsid w:val="00EF1DC6"/>
    <w:rsid w:val="00F05A41"/>
    <w:rsid w:val="00F26F5C"/>
    <w:rsid w:val="00F42004"/>
    <w:rsid w:val="00F463D3"/>
    <w:rsid w:val="00F72516"/>
    <w:rsid w:val="00F94A36"/>
    <w:rsid w:val="00FC5D19"/>
    <w:rsid w:val="00FE20A5"/>
    <w:rsid w:val="00FF7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0A65E"/>
  <w15:chartTrackingRefBased/>
  <w15:docId w15:val="{EB12A325-7461-462F-BF34-073690677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5AE"/>
    <w:pPr>
      <w:tabs>
        <w:tab w:val="left" w:pos="567"/>
      </w:tabs>
      <w:spacing w:before="320"/>
      <w:jc w:val="thaiDistribute"/>
    </w:pPr>
    <w:rPr>
      <w:rFonts w:ascii="TH SarabunPSK" w:hAnsi="TH SarabunPSK" w:cs="TH SarabunPSK"/>
      <w:b/>
      <w:bCs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2516"/>
    <w:pPr>
      <w:spacing w:before="720"/>
      <w:jc w:val="center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20FE"/>
    <w:pPr>
      <w:keepNext/>
      <w:keepLines/>
      <w:spacing w:before="40"/>
      <w:outlineLvl w:val="1"/>
    </w:pPr>
    <w:rPr>
      <w:rFonts w:ascii="Angsana New" w:eastAsia="Times New Roman" w:hAnsi="Angsana New" w:cs="Angsana New"/>
      <w:color w:val="2F5496"/>
      <w:sz w:val="26"/>
      <w:szCs w:val="3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96ADD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HeaderChar">
    <w:name w:val="Header Char"/>
    <w:link w:val="Header"/>
    <w:uiPriority w:val="99"/>
    <w:rsid w:val="00396ADD"/>
    <w:rPr>
      <w:rFonts w:ascii="TH SarabunPSK" w:hAnsi="TH SarabunPSK" w:cs="Angsana New"/>
      <w:sz w:val="32"/>
      <w:szCs w:val="40"/>
    </w:rPr>
  </w:style>
  <w:style w:type="paragraph" w:styleId="Footer">
    <w:name w:val="footer"/>
    <w:basedOn w:val="Normal"/>
    <w:link w:val="FooterChar"/>
    <w:uiPriority w:val="99"/>
    <w:unhideWhenUsed/>
    <w:rsid w:val="00396ADD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FooterChar">
    <w:name w:val="Footer Char"/>
    <w:link w:val="Footer"/>
    <w:uiPriority w:val="99"/>
    <w:rsid w:val="00396ADD"/>
    <w:rPr>
      <w:rFonts w:ascii="TH SarabunPSK" w:hAnsi="TH SarabunPSK" w:cs="Angsana New"/>
      <w:sz w:val="32"/>
      <w:szCs w:val="40"/>
    </w:rPr>
  </w:style>
  <w:style w:type="paragraph" w:styleId="ListParagraph">
    <w:name w:val="List Paragraph"/>
    <w:basedOn w:val="Normal"/>
    <w:uiPriority w:val="34"/>
    <w:qFormat/>
    <w:rsid w:val="006B2AB1"/>
    <w:pPr>
      <w:ind w:left="720"/>
      <w:contextualSpacing/>
    </w:pPr>
    <w:rPr>
      <w:rFonts w:cs="Angsana New"/>
      <w:szCs w:val="40"/>
    </w:rPr>
  </w:style>
  <w:style w:type="character" w:customStyle="1" w:styleId="Heading1Char">
    <w:name w:val="Heading 1 Char"/>
    <w:link w:val="Heading1"/>
    <w:uiPriority w:val="9"/>
    <w:rsid w:val="00F72516"/>
    <w:rPr>
      <w:rFonts w:ascii="TH SarabunPSK" w:hAnsi="TH SarabunPSK" w:cs="TH SarabunPSK"/>
      <w:b/>
      <w:bCs/>
      <w:sz w:val="40"/>
      <w:szCs w:val="40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0A5"/>
    <w:pPr>
      <w:numPr>
        <w:ilvl w:val="1"/>
      </w:numPr>
      <w:spacing w:after="160"/>
    </w:pPr>
    <w:rPr>
      <w:rFonts w:ascii="Cordia New" w:eastAsia="Times New Roman" w:hAnsi="Cordia New" w:cs="Cordia New"/>
      <w:color w:val="5A5A5A"/>
      <w:spacing w:val="15"/>
      <w:sz w:val="22"/>
      <w:szCs w:val="28"/>
    </w:rPr>
  </w:style>
  <w:style w:type="character" w:customStyle="1" w:styleId="SubtitleChar">
    <w:name w:val="Subtitle Char"/>
    <w:link w:val="Subtitle"/>
    <w:uiPriority w:val="11"/>
    <w:rsid w:val="00FE20A5"/>
    <w:rPr>
      <w:rFonts w:eastAsia="Times New Roman"/>
      <w:color w:val="5A5A5A"/>
      <w:spacing w:val="15"/>
      <w:sz w:val="22"/>
      <w:szCs w:val="28"/>
      <w:lang w:val="en-US"/>
    </w:rPr>
  </w:style>
  <w:style w:type="character" w:customStyle="1" w:styleId="Heading2Char">
    <w:name w:val="Heading 2 Char"/>
    <w:link w:val="Heading2"/>
    <w:uiPriority w:val="9"/>
    <w:rsid w:val="003520FE"/>
    <w:rPr>
      <w:rFonts w:ascii="Angsana New" w:eastAsia="Times New Roman" w:hAnsi="Angsana New" w:cs="Angsana New"/>
      <w:b/>
      <w:bCs/>
      <w:color w:val="2F5496"/>
      <w:sz w:val="26"/>
      <w:szCs w:val="33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61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alm\NarathipOS\CRMA%20Smart%20Academy%20Line%20LIFF\docs\research\5-template%23&#3610;&#3607;&#3607;&#3637;&#3656;%205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5-template#บทที่ 5</Template>
  <TotalTime>47</TotalTime>
  <Pages>4</Pages>
  <Words>743</Words>
  <Characters>4239</Characters>
  <Application>Microsoft Office Word</Application>
  <DocSecurity>0</DocSecurity>
  <Lines>35</Lines>
  <Paragraphs>9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Narathip Chetjai</dc:creator>
  <cp:keywords/>
  <dc:description/>
  <cp:lastModifiedBy>Narathip Chetjai</cp:lastModifiedBy>
  <cp:revision>1</cp:revision>
  <cp:lastPrinted>2023-01-16T05:03:00Z</cp:lastPrinted>
  <dcterms:created xsi:type="dcterms:W3CDTF">2026-06-19T01:13:00Z</dcterms:created>
  <dcterms:modified xsi:type="dcterms:W3CDTF">2026-06-19T02:00:00Z</dcterms:modified>
</cp:coreProperties>
</file>