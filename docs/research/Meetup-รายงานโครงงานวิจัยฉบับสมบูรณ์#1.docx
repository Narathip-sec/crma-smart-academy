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40F41" w14:textId="77777777" w:rsidR="00801CFB" w:rsidRPr="00D74F76" w:rsidRDefault="00C440BC" w:rsidP="000231F2">
      <w:pPr>
        <w:jc w:val="center"/>
      </w:pPr>
      <w:r w:rsidRPr="00D74F76">
        <w:rPr>
          <w:b/>
          <w:bCs/>
          <w:noProof/>
          <w:color w:val="FF0000"/>
          <w:sz w:val="40"/>
          <w:szCs w:val="40"/>
        </w:rPr>
        <w:drawing>
          <wp:inline distT="0" distB="0" distL="0" distR="0" wp14:anchorId="532A86CB" wp14:editId="2181F802">
            <wp:extent cx="814070" cy="1553210"/>
            <wp:effectExtent l="0" t="0" r="0" b="0"/>
            <wp:docPr id="3" name="Picture 1" descr="A picture containing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picture containing text&#10;&#10;Description automatically generated"/>
                    <pic:cNvPicPr>
                      <a:picLocks/>
                    </pic:cNvPicPr>
                  </pic:nvPicPr>
                  <pic:blipFill>
                    <a:blip r:embed="rId7">
                      <a:extLst>
                        <a:ext uri="{28A0092B-C50C-407E-A947-70E740481C1C}">
                          <a14:useLocalDpi xmlns:a14="http://schemas.microsoft.com/office/drawing/2010/main" val="0"/>
                        </a:ext>
                      </a:extLst>
                    </a:blip>
                    <a:srcRect l="75" t="2" r="75" b="940"/>
                    <a:stretch>
                      <a:fillRect/>
                    </a:stretch>
                  </pic:blipFill>
                  <pic:spPr bwMode="auto">
                    <a:xfrm>
                      <a:off x="0" y="0"/>
                      <a:ext cx="814070" cy="1553210"/>
                    </a:xfrm>
                    <a:prstGeom prst="rect">
                      <a:avLst/>
                    </a:prstGeom>
                    <a:noFill/>
                    <a:ln>
                      <a:noFill/>
                    </a:ln>
                  </pic:spPr>
                </pic:pic>
              </a:graphicData>
            </a:graphic>
          </wp:inline>
        </w:drawing>
      </w:r>
    </w:p>
    <w:p w14:paraId="0ADA1B51" w14:textId="77777777" w:rsidR="000231F2" w:rsidRPr="00D74F76" w:rsidRDefault="000231F2" w:rsidP="00AD02A6">
      <w:pPr>
        <w:spacing w:before="320"/>
        <w:jc w:val="center"/>
        <w:rPr>
          <w:b/>
          <w:bCs/>
          <w:sz w:val="40"/>
          <w:szCs w:val="40"/>
        </w:rPr>
      </w:pPr>
      <w:r w:rsidRPr="00D74F76">
        <w:rPr>
          <w:b/>
          <w:bCs/>
          <w:sz w:val="40"/>
          <w:szCs w:val="40"/>
          <w:cs/>
        </w:rPr>
        <w:t>รายงานโครงงานวิจัยฉบับสมบูรณ์</w:t>
      </w:r>
    </w:p>
    <w:p w14:paraId="6C5698B6" w14:textId="77777777" w:rsidR="000231F2" w:rsidRPr="00D74F76" w:rsidRDefault="000231F2" w:rsidP="00AD02A6">
      <w:pPr>
        <w:spacing w:after="320"/>
        <w:jc w:val="center"/>
        <w:rPr>
          <w:b/>
          <w:bCs/>
          <w:sz w:val="36"/>
          <w:szCs w:val="36"/>
        </w:rPr>
      </w:pPr>
      <w:r w:rsidRPr="00D74F76">
        <w:rPr>
          <w:b/>
          <w:bCs/>
          <w:sz w:val="36"/>
          <w:szCs w:val="36"/>
          <w:cs/>
        </w:rPr>
        <w:t>(กิจกรรมส่งเสริมและสร้างนักเรียนนายร้อยให้เป็นนักวิจัย)</w:t>
      </w:r>
    </w:p>
    <w:p w14:paraId="512D775A" w14:textId="7668ABA0" w:rsidR="000231F2" w:rsidRPr="00D74F76" w:rsidRDefault="00D17E39" w:rsidP="000231F2">
      <w:pPr>
        <w:jc w:val="center"/>
        <w:rPr>
          <w:b/>
          <w:bCs/>
          <w:sz w:val="40"/>
          <w:szCs w:val="40"/>
        </w:rPr>
      </w:pPr>
      <w:r>
        <w:rPr>
          <w:b/>
          <w:bCs/>
          <w:sz w:val="40"/>
          <w:szCs w:val="40"/>
        </w:rPr>
        <w:t>CRMA Smart Cadet Platform</w:t>
      </w:r>
    </w:p>
    <w:p w14:paraId="58488DA3" w14:textId="77777777" w:rsidR="00AD02A6" w:rsidRPr="00D74F76" w:rsidRDefault="00AD02A6" w:rsidP="000231F2">
      <w:pPr>
        <w:jc w:val="center"/>
        <w:rPr>
          <w:b/>
          <w:bCs/>
          <w:sz w:val="40"/>
          <w:szCs w:val="40"/>
        </w:rPr>
      </w:pPr>
    </w:p>
    <w:p w14:paraId="726E8D2A" w14:textId="77777777" w:rsidR="000231F2" w:rsidRPr="00D74F76" w:rsidRDefault="004B01F5" w:rsidP="00AD02A6">
      <w:pPr>
        <w:spacing w:before="5800"/>
        <w:jc w:val="center"/>
        <w:rPr>
          <w:b/>
          <w:bCs/>
          <w:sz w:val="40"/>
          <w:szCs w:val="40"/>
        </w:rPr>
      </w:pPr>
      <w:r w:rsidRPr="00D74F76">
        <w:rPr>
          <w:b/>
          <w:bCs/>
          <w:sz w:val="40"/>
          <w:szCs w:val="40"/>
          <w:cs/>
        </w:rPr>
        <w:t>โดย</w:t>
      </w:r>
    </w:p>
    <w:p w14:paraId="162A7421" w14:textId="77777777" w:rsidR="004B01F5" w:rsidRPr="00D74F76" w:rsidRDefault="000231F2" w:rsidP="00AD02A6">
      <w:pPr>
        <w:spacing w:before="320" w:after="320"/>
        <w:jc w:val="center"/>
        <w:rPr>
          <w:b/>
          <w:bCs/>
          <w:sz w:val="40"/>
          <w:szCs w:val="40"/>
        </w:rPr>
      </w:pPr>
      <w:r w:rsidRPr="00D74F76">
        <w:rPr>
          <w:b/>
          <w:bCs/>
          <w:sz w:val="40"/>
          <w:szCs w:val="40"/>
          <w:cs/>
        </w:rPr>
        <w:t>โรงเรียนนายร้อยพระจุลจอมเกล้า</w:t>
      </w:r>
    </w:p>
    <w:p w14:paraId="75B5D0CE" w14:textId="77777777" w:rsidR="00AD02A6" w:rsidRPr="00D74F76" w:rsidRDefault="000231F2" w:rsidP="00AD02A6">
      <w:pPr>
        <w:jc w:val="center"/>
        <w:rPr>
          <w:b/>
          <w:bCs/>
          <w:sz w:val="40"/>
          <w:szCs w:val="40"/>
        </w:rPr>
      </w:pPr>
      <w:r w:rsidRPr="00D74F76">
        <w:rPr>
          <w:b/>
          <w:bCs/>
          <w:sz w:val="40"/>
          <w:szCs w:val="40"/>
          <w:cs/>
        </w:rPr>
        <w:t xml:space="preserve">ธันวาคม </w:t>
      </w:r>
      <w:r w:rsidRPr="00D74F76">
        <w:rPr>
          <w:b/>
          <w:bCs/>
          <w:sz w:val="40"/>
          <w:szCs w:val="40"/>
        </w:rPr>
        <w:t>25</w:t>
      </w:r>
      <w:r w:rsidR="006D4C02" w:rsidRPr="00D74F76">
        <w:rPr>
          <w:b/>
          <w:bCs/>
          <w:sz w:val="40"/>
          <w:szCs w:val="40"/>
        </w:rPr>
        <w:t>6</w:t>
      </w:r>
      <w:r w:rsidR="00505BB1" w:rsidRPr="00D74F76">
        <w:rPr>
          <w:b/>
          <w:bCs/>
          <w:sz w:val="40"/>
          <w:szCs w:val="40"/>
        </w:rPr>
        <w:t>9</w:t>
      </w:r>
    </w:p>
    <w:p w14:paraId="5B185F3A" w14:textId="77777777" w:rsidR="006D4C02" w:rsidRPr="00D74F76" w:rsidRDefault="006D4C02" w:rsidP="006D4C02">
      <w:pPr>
        <w:jc w:val="center"/>
        <w:rPr>
          <w:b/>
          <w:bCs/>
          <w:sz w:val="40"/>
          <w:szCs w:val="40"/>
        </w:rPr>
      </w:pPr>
      <w:r w:rsidRPr="00D74F76">
        <w:rPr>
          <w:b/>
          <w:bCs/>
          <w:sz w:val="40"/>
          <w:szCs w:val="40"/>
          <w:cs/>
        </w:rPr>
        <w:lastRenderedPageBreak/>
        <w:t>รายงานโครงงานวิจัย</w:t>
      </w:r>
    </w:p>
    <w:p w14:paraId="09C3A683" w14:textId="77777777" w:rsidR="00DE43D8" w:rsidRDefault="00DE43D8" w:rsidP="00DE43D8">
      <w:pPr>
        <w:jc w:val="center"/>
        <w:rPr>
          <w:b/>
          <w:bCs/>
          <w:sz w:val="40"/>
          <w:szCs w:val="40"/>
        </w:rPr>
      </w:pPr>
      <w:r>
        <w:rPr>
          <w:b/>
          <w:bCs/>
          <w:sz w:val="40"/>
          <w:szCs w:val="40"/>
        </w:rPr>
        <w:t>CRMA Smart Cadet Platform</w:t>
      </w:r>
    </w:p>
    <w:p w14:paraId="3A46C173" w14:textId="77777777" w:rsidR="00DE43D8" w:rsidRDefault="00DE43D8" w:rsidP="00DE43D8">
      <w:pPr>
        <w:jc w:val="center"/>
        <w:rPr>
          <w:b/>
          <w:bCs/>
          <w:sz w:val="40"/>
          <w:szCs w:val="40"/>
        </w:rPr>
      </w:pPr>
    </w:p>
    <w:p w14:paraId="70379BB5" w14:textId="77777777" w:rsidR="00DE43D8" w:rsidRPr="00D74F76" w:rsidRDefault="00DE43D8" w:rsidP="00DE43D8">
      <w:pPr>
        <w:jc w:val="center"/>
        <w:rPr>
          <w:b/>
          <w:bCs/>
          <w:sz w:val="40"/>
          <w:szCs w:val="40"/>
        </w:rPr>
      </w:pPr>
    </w:p>
    <w:p w14:paraId="0C6AD6CD" w14:textId="77777777" w:rsidR="006D4C02" w:rsidRPr="00D74F76" w:rsidRDefault="006D4C02" w:rsidP="00FF7613">
      <w:pPr>
        <w:spacing w:after="320"/>
        <w:jc w:val="both"/>
        <w:rPr>
          <w:b/>
          <w:bCs/>
          <w:sz w:val="36"/>
          <w:szCs w:val="36"/>
        </w:rPr>
      </w:pPr>
      <w:r w:rsidRPr="00D74F76">
        <w:rPr>
          <w:b/>
          <w:bCs/>
          <w:sz w:val="36"/>
          <w:szCs w:val="36"/>
          <w:cs/>
        </w:rPr>
        <w:t>คณะผู้จัดทำโครงงาน</w:t>
      </w:r>
    </w:p>
    <w:p w14:paraId="79BF1C02" w14:textId="132F330C" w:rsidR="006D4C02" w:rsidRPr="00D74F76" w:rsidRDefault="00DE43D8" w:rsidP="00FF7613">
      <w:pPr>
        <w:tabs>
          <w:tab w:val="left" w:pos="5670"/>
        </w:tabs>
        <w:rPr>
          <w:b/>
          <w:bCs/>
          <w:sz w:val="36"/>
          <w:szCs w:val="36"/>
        </w:rPr>
      </w:pPr>
      <w:r>
        <w:rPr>
          <w:rFonts w:hint="cs"/>
          <w:b/>
          <w:bCs/>
          <w:sz w:val="36"/>
          <w:szCs w:val="36"/>
          <w:cs/>
        </w:rPr>
        <w:t xml:space="preserve">ร้อยเอก </w:t>
      </w:r>
      <w:r w:rsidRPr="00DE43D8">
        <w:rPr>
          <w:b/>
          <w:bCs/>
          <w:sz w:val="36"/>
          <w:szCs w:val="36"/>
          <w:cs/>
        </w:rPr>
        <w:t>ฉัตรเฉลิม เกิดสวัสดิ์</w:t>
      </w:r>
      <w:r w:rsidR="00FF7613" w:rsidRPr="00D74F76">
        <w:rPr>
          <w:b/>
          <w:bCs/>
          <w:sz w:val="36"/>
          <w:szCs w:val="36"/>
          <w:cs/>
        </w:rPr>
        <w:tab/>
      </w:r>
      <w:r w:rsidR="006D4C02" w:rsidRPr="00D74F76">
        <w:rPr>
          <w:b/>
          <w:bCs/>
          <w:sz w:val="36"/>
          <w:szCs w:val="36"/>
          <w:cs/>
        </w:rPr>
        <w:t>อาจารย์ที่ปรึกษาโครงงาน</w:t>
      </w:r>
    </w:p>
    <w:p w14:paraId="33A27901" w14:textId="6FD1C9C0" w:rsidR="006D4C02" w:rsidRPr="00D74F76" w:rsidRDefault="00FF7613" w:rsidP="00FF7613">
      <w:pPr>
        <w:tabs>
          <w:tab w:val="left" w:pos="5670"/>
        </w:tabs>
        <w:rPr>
          <w:b/>
          <w:bCs/>
          <w:sz w:val="36"/>
          <w:szCs w:val="36"/>
        </w:rPr>
      </w:pPr>
      <w:r w:rsidRPr="00D74F76">
        <w:rPr>
          <w:b/>
          <w:bCs/>
          <w:sz w:val="36"/>
          <w:szCs w:val="36"/>
          <w:cs/>
        </w:rPr>
        <w:t xml:space="preserve">นักเรียนนายร้อย </w:t>
      </w:r>
      <w:r w:rsidR="00C67789" w:rsidRPr="00C67789">
        <w:rPr>
          <w:b/>
          <w:bCs/>
          <w:sz w:val="36"/>
          <w:szCs w:val="36"/>
          <w:cs/>
        </w:rPr>
        <w:t>ชนกานต์ สุขสวัสดิ์</w:t>
      </w:r>
      <w:r w:rsidRPr="00D74F76">
        <w:rPr>
          <w:b/>
          <w:bCs/>
          <w:sz w:val="36"/>
          <w:szCs w:val="36"/>
          <w:cs/>
        </w:rPr>
        <w:tab/>
      </w:r>
      <w:r w:rsidR="006D4C02" w:rsidRPr="00D74F76">
        <w:rPr>
          <w:b/>
          <w:bCs/>
          <w:sz w:val="36"/>
          <w:szCs w:val="36"/>
          <w:cs/>
        </w:rPr>
        <w:t>ผู้จัดทำโครงงาน</w:t>
      </w:r>
    </w:p>
    <w:p w14:paraId="7B08F400" w14:textId="7CE3440A" w:rsidR="006D4C02" w:rsidRPr="00D74F76" w:rsidRDefault="00FF7613" w:rsidP="00FF7613">
      <w:pPr>
        <w:tabs>
          <w:tab w:val="left" w:pos="5670"/>
        </w:tabs>
        <w:rPr>
          <w:b/>
          <w:bCs/>
          <w:sz w:val="36"/>
          <w:szCs w:val="36"/>
        </w:rPr>
      </w:pPr>
      <w:r w:rsidRPr="00D74F76">
        <w:rPr>
          <w:b/>
          <w:bCs/>
          <w:sz w:val="36"/>
          <w:szCs w:val="36"/>
          <w:cs/>
        </w:rPr>
        <w:t xml:space="preserve">นักเรียนนายร้อย </w:t>
      </w:r>
      <w:r w:rsidR="00C67789" w:rsidRPr="00C67789">
        <w:rPr>
          <w:b/>
          <w:bCs/>
          <w:sz w:val="36"/>
          <w:szCs w:val="36"/>
          <w:cs/>
        </w:rPr>
        <w:t>ชัชณัชชา ชูบัวแก้ววสุ</w:t>
      </w:r>
      <w:r w:rsidR="006D4C02" w:rsidRPr="00D74F76">
        <w:rPr>
          <w:b/>
          <w:bCs/>
          <w:sz w:val="36"/>
          <w:szCs w:val="36"/>
        </w:rPr>
        <w:tab/>
      </w:r>
      <w:r w:rsidR="006D4C02" w:rsidRPr="00D74F76">
        <w:rPr>
          <w:b/>
          <w:bCs/>
          <w:sz w:val="36"/>
          <w:szCs w:val="36"/>
          <w:cs/>
        </w:rPr>
        <w:t>ผู้จัดทำโครงงาน</w:t>
      </w:r>
    </w:p>
    <w:p w14:paraId="21859FA2" w14:textId="4DF64CCC" w:rsidR="006D4C02" w:rsidRPr="00D74F76" w:rsidRDefault="00FF7613" w:rsidP="00FF7613">
      <w:pPr>
        <w:tabs>
          <w:tab w:val="left" w:pos="5670"/>
        </w:tabs>
        <w:rPr>
          <w:b/>
          <w:bCs/>
          <w:sz w:val="36"/>
          <w:szCs w:val="36"/>
        </w:rPr>
      </w:pPr>
      <w:r w:rsidRPr="00D74F76">
        <w:rPr>
          <w:b/>
          <w:bCs/>
          <w:sz w:val="36"/>
          <w:szCs w:val="36"/>
          <w:cs/>
        </w:rPr>
        <w:t xml:space="preserve">นักเรียนนายร้อย </w:t>
      </w:r>
      <w:r w:rsidR="00DE43D8" w:rsidRPr="00DE43D8">
        <w:rPr>
          <w:b/>
          <w:bCs/>
          <w:sz w:val="36"/>
          <w:szCs w:val="36"/>
          <w:cs/>
        </w:rPr>
        <w:t>ธนกฤต ทองแถม</w:t>
      </w:r>
      <w:r w:rsidR="006D4C02" w:rsidRPr="00D74F76">
        <w:rPr>
          <w:b/>
          <w:bCs/>
          <w:sz w:val="36"/>
          <w:szCs w:val="36"/>
        </w:rPr>
        <w:tab/>
      </w:r>
      <w:r w:rsidR="006D4C02" w:rsidRPr="00D74F76">
        <w:rPr>
          <w:b/>
          <w:bCs/>
          <w:sz w:val="36"/>
          <w:szCs w:val="36"/>
          <w:cs/>
        </w:rPr>
        <w:t>ผู้จัดทำโครงงาน</w:t>
      </w:r>
    </w:p>
    <w:p w14:paraId="1E49D89B" w14:textId="194C40D3" w:rsidR="00FF7613" w:rsidRPr="00D74F76" w:rsidRDefault="00FF7613" w:rsidP="00FF7613">
      <w:pPr>
        <w:tabs>
          <w:tab w:val="left" w:pos="5670"/>
        </w:tabs>
        <w:rPr>
          <w:b/>
          <w:bCs/>
          <w:sz w:val="36"/>
          <w:szCs w:val="36"/>
        </w:rPr>
      </w:pPr>
      <w:r w:rsidRPr="00D74F76">
        <w:rPr>
          <w:b/>
          <w:bCs/>
          <w:sz w:val="36"/>
          <w:szCs w:val="36"/>
          <w:cs/>
        </w:rPr>
        <w:t xml:space="preserve">นักเรียนนายร้อย </w:t>
      </w:r>
      <w:r w:rsidR="00DE43D8" w:rsidRPr="00DE43D8">
        <w:rPr>
          <w:b/>
          <w:bCs/>
          <w:sz w:val="36"/>
          <w:szCs w:val="36"/>
          <w:cs/>
        </w:rPr>
        <w:t>ธฤต กาญจนวัฒนกูล</w:t>
      </w:r>
      <w:r w:rsidR="006D4C02" w:rsidRPr="00D74F76">
        <w:rPr>
          <w:b/>
          <w:bCs/>
          <w:sz w:val="36"/>
          <w:szCs w:val="36"/>
        </w:rPr>
        <w:tab/>
      </w:r>
      <w:r w:rsidR="006D4C02" w:rsidRPr="00D74F76">
        <w:rPr>
          <w:b/>
          <w:bCs/>
          <w:sz w:val="36"/>
          <w:szCs w:val="36"/>
          <w:cs/>
        </w:rPr>
        <w:t>ผู้จัดทำโครงงาน</w:t>
      </w:r>
    </w:p>
    <w:p w14:paraId="1207621E" w14:textId="099D207B" w:rsidR="00FF7613" w:rsidRPr="00D74F76" w:rsidRDefault="00FF7613" w:rsidP="00FF7613">
      <w:pPr>
        <w:tabs>
          <w:tab w:val="left" w:pos="5670"/>
        </w:tabs>
        <w:rPr>
          <w:b/>
          <w:bCs/>
          <w:sz w:val="36"/>
          <w:szCs w:val="36"/>
        </w:rPr>
      </w:pPr>
      <w:r w:rsidRPr="00D74F76">
        <w:rPr>
          <w:b/>
          <w:bCs/>
          <w:sz w:val="36"/>
          <w:szCs w:val="36"/>
          <w:cs/>
        </w:rPr>
        <w:t xml:space="preserve">นักเรียนนายร้อย </w:t>
      </w:r>
      <w:r w:rsidR="00DE43D8" w:rsidRPr="00DE43D8">
        <w:rPr>
          <w:b/>
          <w:bCs/>
          <w:sz w:val="36"/>
          <w:szCs w:val="36"/>
          <w:cs/>
        </w:rPr>
        <w:t>นราธิป เชตุใจ</w:t>
      </w:r>
      <w:r w:rsidRPr="00D74F76">
        <w:rPr>
          <w:b/>
          <w:bCs/>
          <w:sz w:val="36"/>
          <w:szCs w:val="36"/>
        </w:rPr>
        <w:tab/>
      </w:r>
      <w:r w:rsidRPr="00D74F76">
        <w:rPr>
          <w:b/>
          <w:bCs/>
          <w:sz w:val="36"/>
          <w:szCs w:val="36"/>
          <w:cs/>
        </w:rPr>
        <w:t>ผู้จัดทำโครงงาน</w:t>
      </w:r>
    </w:p>
    <w:p w14:paraId="404BC807" w14:textId="74D2A3DB" w:rsidR="00505BB1" w:rsidRPr="00D74F76" w:rsidRDefault="00505BB1" w:rsidP="00FF7613">
      <w:pPr>
        <w:tabs>
          <w:tab w:val="left" w:pos="5670"/>
        </w:tabs>
        <w:rPr>
          <w:b/>
          <w:bCs/>
          <w:sz w:val="36"/>
          <w:szCs w:val="36"/>
        </w:rPr>
      </w:pPr>
      <w:r w:rsidRPr="00D74F76">
        <w:rPr>
          <w:b/>
          <w:bCs/>
          <w:sz w:val="36"/>
          <w:szCs w:val="36"/>
          <w:cs/>
        </w:rPr>
        <w:t xml:space="preserve">นักเรียนนายร้อย </w:t>
      </w:r>
      <w:r w:rsidR="00DE43D8" w:rsidRPr="00DE43D8">
        <w:rPr>
          <w:b/>
          <w:bCs/>
          <w:sz w:val="36"/>
          <w:szCs w:val="36"/>
          <w:cs/>
        </w:rPr>
        <w:t>สรวิชญ์ ชุมพล</w:t>
      </w:r>
      <w:r w:rsidRPr="00D74F76">
        <w:rPr>
          <w:b/>
          <w:bCs/>
          <w:sz w:val="36"/>
          <w:szCs w:val="36"/>
        </w:rPr>
        <w:tab/>
      </w:r>
      <w:r w:rsidRPr="00D74F76">
        <w:rPr>
          <w:b/>
          <w:bCs/>
          <w:sz w:val="36"/>
          <w:szCs w:val="36"/>
          <w:cs/>
        </w:rPr>
        <w:t>ผู้จัดทำโครงงาน</w:t>
      </w:r>
    </w:p>
    <w:p w14:paraId="3645980C" w14:textId="77777777" w:rsidR="006D4C02" w:rsidRPr="00D74F76" w:rsidRDefault="006D4C02" w:rsidP="00505BB1">
      <w:pPr>
        <w:spacing w:before="5160"/>
        <w:jc w:val="center"/>
        <w:rPr>
          <w:b/>
          <w:bCs/>
          <w:sz w:val="36"/>
          <w:szCs w:val="36"/>
        </w:rPr>
      </w:pPr>
      <w:r w:rsidRPr="00D74F76">
        <w:rPr>
          <w:b/>
          <w:bCs/>
          <w:sz w:val="36"/>
          <w:szCs w:val="36"/>
          <w:cs/>
        </w:rPr>
        <w:t>โดย</w:t>
      </w:r>
    </w:p>
    <w:p w14:paraId="26E6E698" w14:textId="77777777" w:rsidR="006D4C02" w:rsidRPr="00D74F76" w:rsidRDefault="006D4C02" w:rsidP="006D4C02">
      <w:pPr>
        <w:jc w:val="center"/>
        <w:rPr>
          <w:b/>
          <w:bCs/>
          <w:sz w:val="36"/>
          <w:szCs w:val="36"/>
        </w:rPr>
      </w:pPr>
      <w:r w:rsidRPr="00D74F76">
        <w:rPr>
          <w:b/>
          <w:bCs/>
          <w:sz w:val="36"/>
          <w:szCs w:val="36"/>
          <w:cs/>
        </w:rPr>
        <w:t>สาขาวิชาความมั่นคงปลอดภัยทางไซเบอร์</w:t>
      </w:r>
    </w:p>
    <w:p w14:paraId="03290DB8" w14:textId="77777777" w:rsidR="006D4C02" w:rsidRPr="00D74F76" w:rsidRDefault="006D4C02" w:rsidP="006D4C02">
      <w:pPr>
        <w:jc w:val="center"/>
        <w:rPr>
          <w:b/>
          <w:bCs/>
          <w:sz w:val="36"/>
          <w:szCs w:val="36"/>
          <w:cs/>
        </w:rPr>
      </w:pPr>
      <w:r w:rsidRPr="00D74F76">
        <w:rPr>
          <w:b/>
          <w:bCs/>
          <w:sz w:val="36"/>
          <w:szCs w:val="36"/>
          <w:cs/>
        </w:rPr>
        <w:t>กองวิชา คณิตศาสตร์และคอมพิวเตอร์ ส่วนการศึกษา</w:t>
      </w:r>
    </w:p>
    <w:p w14:paraId="58FFFDAB" w14:textId="77777777" w:rsidR="006D4C02" w:rsidRPr="00D74F76" w:rsidRDefault="006D4C02" w:rsidP="006D4C02">
      <w:pPr>
        <w:jc w:val="center"/>
        <w:rPr>
          <w:b/>
          <w:bCs/>
          <w:sz w:val="36"/>
          <w:szCs w:val="36"/>
        </w:rPr>
      </w:pPr>
      <w:r w:rsidRPr="00D74F76">
        <w:rPr>
          <w:b/>
          <w:bCs/>
          <w:sz w:val="36"/>
          <w:szCs w:val="36"/>
          <w:cs/>
        </w:rPr>
        <w:t>โรงเรียนนายร้อยพระจุลจอมเกล้า</w:t>
      </w:r>
    </w:p>
    <w:p w14:paraId="6FB3814E" w14:textId="10D1261E" w:rsidR="006D4C02" w:rsidRPr="00A613D0" w:rsidRDefault="006D4C02" w:rsidP="006D4C02">
      <w:pPr>
        <w:pStyle w:val="Heading1"/>
        <w:tabs>
          <w:tab w:val="left" w:pos="1985"/>
        </w:tabs>
        <w:spacing w:line="276" w:lineRule="auto"/>
        <w:jc w:val="both"/>
        <w:rPr>
          <w:b w:val="0"/>
          <w:bCs w:val="0"/>
          <w:sz w:val="32"/>
          <w:szCs w:val="32"/>
        </w:rPr>
      </w:pPr>
      <w:r w:rsidRPr="00D74F76">
        <w:rPr>
          <w:sz w:val="32"/>
          <w:szCs w:val="32"/>
          <w:cs/>
        </w:rPr>
        <w:lastRenderedPageBreak/>
        <w:t>หัวข้อโครงงานวิจัย</w:t>
      </w:r>
      <w:r w:rsidRPr="00D74F76">
        <w:rPr>
          <w:sz w:val="32"/>
          <w:szCs w:val="32"/>
          <w:cs/>
        </w:rPr>
        <w:tab/>
      </w:r>
      <w:r w:rsidR="00A613D0" w:rsidRPr="00A613D0">
        <w:rPr>
          <w:b w:val="0"/>
          <w:bCs w:val="0"/>
          <w:sz w:val="32"/>
          <w:szCs w:val="32"/>
        </w:rPr>
        <w:t>CRMA Smart Cadet Platform</w:t>
      </w:r>
    </w:p>
    <w:p w14:paraId="54748BAA" w14:textId="546C3E3F" w:rsidR="006D4C02" w:rsidRPr="00D74F76" w:rsidRDefault="006D4C02" w:rsidP="006D4C02">
      <w:pPr>
        <w:pStyle w:val="Heading1"/>
        <w:tabs>
          <w:tab w:val="left" w:pos="1985"/>
        </w:tabs>
        <w:spacing w:line="276" w:lineRule="auto"/>
        <w:jc w:val="both"/>
        <w:rPr>
          <w:b w:val="0"/>
          <w:bCs w:val="0"/>
          <w:sz w:val="32"/>
          <w:szCs w:val="32"/>
        </w:rPr>
      </w:pPr>
      <w:r w:rsidRPr="00D74F76">
        <w:rPr>
          <w:sz w:val="32"/>
          <w:szCs w:val="32"/>
          <w:cs/>
        </w:rPr>
        <w:t>ผู้จัดทำ</w:t>
      </w:r>
      <w:r w:rsidRPr="00D74F76">
        <w:rPr>
          <w:sz w:val="32"/>
          <w:szCs w:val="32"/>
          <w:cs/>
        </w:rPr>
        <w:tab/>
      </w:r>
      <w:r w:rsidRPr="00D74F76">
        <w:rPr>
          <w:b w:val="0"/>
          <w:bCs w:val="0"/>
          <w:sz w:val="32"/>
          <w:szCs w:val="32"/>
        </w:rPr>
        <w:t xml:space="preserve">1. </w:t>
      </w:r>
      <w:r w:rsidRPr="00D74F76">
        <w:rPr>
          <w:b w:val="0"/>
          <w:bCs w:val="0"/>
          <w:sz w:val="32"/>
          <w:szCs w:val="32"/>
          <w:cs/>
        </w:rPr>
        <w:t xml:space="preserve">นักเรียนนายร้อย </w:t>
      </w:r>
      <w:r w:rsidR="00A613D0" w:rsidRPr="00A613D0">
        <w:rPr>
          <w:b w:val="0"/>
          <w:bCs w:val="0"/>
          <w:sz w:val="32"/>
          <w:szCs w:val="32"/>
          <w:cs/>
        </w:rPr>
        <w:t>ชนกานต์ สุขสวัสดิ์</w:t>
      </w:r>
    </w:p>
    <w:p w14:paraId="161EDC31" w14:textId="289F798D" w:rsidR="006D4C02" w:rsidRPr="00D74F76" w:rsidRDefault="006D4C02" w:rsidP="006D4C02">
      <w:pPr>
        <w:pStyle w:val="Heading1"/>
        <w:tabs>
          <w:tab w:val="left" w:pos="1985"/>
        </w:tabs>
        <w:spacing w:line="276" w:lineRule="auto"/>
        <w:jc w:val="both"/>
        <w:rPr>
          <w:b w:val="0"/>
          <w:bCs w:val="0"/>
          <w:sz w:val="32"/>
          <w:szCs w:val="32"/>
        </w:rPr>
      </w:pPr>
      <w:r w:rsidRPr="00D74F76">
        <w:rPr>
          <w:b w:val="0"/>
          <w:bCs w:val="0"/>
          <w:sz w:val="32"/>
          <w:szCs w:val="32"/>
        </w:rPr>
        <w:tab/>
        <w:t xml:space="preserve">2. </w:t>
      </w:r>
      <w:r w:rsidRPr="00D74F76">
        <w:rPr>
          <w:b w:val="0"/>
          <w:bCs w:val="0"/>
          <w:sz w:val="32"/>
          <w:szCs w:val="32"/>
          <w:cs/>
        </w:rPr>
        <w:t xml:space="preserve">นักเรียนนายร้อย </w:t>
      </w:r>
      <w:r w:rsidR="00A613D0" w:rsidRPr="00A613D0">
        <w:rPr>
          <w:b w:val="0"/>
          <w:bCs w:val="0"/>
          <w:sz w:val="32"/>
          <w:szCs w:val="32"/>
          <w:cs/>
        </w:rPr>
        <w:t>ชัชณัชชา ชูบัวแก้ววสุ</w:t>
      </w:r>
    </w:p>
    <w:p w14:paraId="38F1F8B3" w14:textId="502FE925" w:rsidR="006D4C02" w:rsidRPr="00D74F76" w:rsidRDefault="006D4C02" w:rsidP="006D4C02">
      <w:pPr>
        <w:pStyle w:val="Heading1"/>
        <w:tabs>
          <w:tab w:val="left" w:pos="1985"/>
        </w:tabs>
        <w:spacing w:line="276" w:lineRule="auto"/>
        <w:jc w:val="both"/>
        <w:rPr>
          <w:b w:val="0"/>
          <w:bCs w:val="0"/>
          <w:sz w:val="32"/>
          <w:szCs w:val="32"/>
        </w:rPr>
      </w:pPr>
      <w:r w:rsidRPr="00D74F76">
        <w:rPr>
          <w:b w:val="0"/>
          <w:bCs w:val="0"/>
          <w:sz w:val="32"/>
          <w:szCs w:val="32"/>
        </w:rPr>
        <w:tab/>
        <w:t>3.</w:t>
      </w:r>
      <w:r w:rsidRPr="00D74F76">
        <w:rPr>
          <w:b w:val="0"/>
          <w:bCs w:val="0"/>
          <w:sz w:val="32"/>
          <w:szCs w:val="32"/>
          <w:cs/>
        </w:rPr>
        <w:t xml:space="preserve"> นักเรียนนายร้อย</w:t>
      </w:r>
      <w:r w:rsidRPr="00D74F76">
        <w:rPr>
          <w:b w:val="0"/>
          <w:bCs w:val="0"/>
          <w:sz w:val="32"/>
          <w:szCs w:val="32"/>
        </w:rPr>
        <w:t xml:space="preserve"> </w:t>
      </w:r>
      <w:r w:rsidR="00A613D0" w:rsidRPr="00A613D0">
        <w:rPr>
          <w:b w:val="0"/>
          <w:bCs w:val="0"/>
          <w:sz w:val="32"/>
          <w:szCs w:val="32"/>
          <w:cs/>
        </w:rPr>
        <w:t>ธนกฤต ทองแถม</w:t>
      </w:r>
    </w:p>
    <w:p w14:paraId="35DECE02" w14:textId="4C955363" w:rsidR="006D4C02" w:rsidRPr="00D74F76" w:rsidRDefault="006D4C02" w:rsidP="006D4C02">
      <w:pPr>
        <w:pStyle w:val="Heading1"/>
        <w:tabs>
          <w:tab w:val="left" w:pos="1985"/>
        </w:tabs>
        <w:spacing w:line="276" w:lineRule="auto"/>
        <w:jc w:val="both"/>
        <w:rPr>
          <w:b w:val="0"/>
          <w:bCs w:val="0"/>
          <w:sz w:val="32"/>
          <w:szCs w:val="32"/>
        </w:rPr>
      </w:pPr>
      <w:r w:rsidRPr="00D74F76">
        <w:rPr>
          <w:b w:val="0"/>
          <w:bCs w:val="0"/>
          <w:sz w:val="32"/>
          <w:szCs w:val="32"/>
        </w:rPr>
        <w:tab/>
        <w:t xml:space="preserve">4. </w:t>
      </w:r>
      <w:r w:rsidRPr="00D74F76">
        <w:rPr>
          <w:b w:val="0"/>
          <w:bCs w:val="0"/>
          <w:sz w:val="32"/>
          <w:szCs w:val="32"/>
          <w:cs/>
        </w:rPr>
        <w:t xml:space="preserve">นักเรียนนายร้อย </w:t>
      </w:r>
      <w:r w:rsidR="00A613D0" w:rsidRPr="00A613D0">
        <w:rPr>
          <w:b w:val="0"/>
          <w:bCs w:val="0"/>
          <w:sz w:val="32"/>
          <w:szCs w:val="32"/>
          <w:cs/>
        </w:rPr>
        <w:t>ธฤต กาญจนวัฒนกูล</w:t>
      </w:r>
    </w:p>
    <w:p w14:paraId="3F91FA8B" w14:textId="1D6364B6" w:rsidR="006D4C02" w:rsidRPr="00D74F76" w:rsidRDefault="006D4C02" w:rsidP="006D4C02">
      <w:pPr>
        <w:pStyle w:val="Heading1"/>
        <w:tabs>
          <w:tab w:val="left" w:pos="1985"/>
        </w:tabs>
        <w:spacing w:line="276" w:lineRule="auto"/>
        <w:jc w:val="both"/>
        <w:rPr>
          <w:sz w:val="32"/>
          <w:szCs w:val="32"/>
        </w:rPr>
      </w:pPr>
      <w:r w:rsidRPr="00D74F76">
        <w:rPr>
          <w:b w:val="0"/>
          <w:bCs w:val="0"/>
          <w:sz w:val="32"/>
          <w:szCs w:val="32"/>
        </w:rPr>
        <w:tab/>
        <w:t>5.</w:t>
      </w:r>
      <w:r w:rsidRPr="00D74F76">
        <w:rPr>
          <w:b w:val="0"/>
          <w:bCs w:val="0"/>
          <w:sz w:val="32"/>
          <w:szCs w:val="32"/>
          <w:cs/>
        </w:rPr>
        <w:t xml:space="preserve"> นักเรียนนายร้อย</w:t>
      </w:r>
      <w:r w:rsidRPr="00D74F76">
        <w:rPr>
          <w:b w:val="0"/>
          <w:bCs w:val="0"/>
          <w:sz w:val="32"/>
          <w:szCs w:val="32"/>
        </w:rPr>
        <w:t xml:space="preserve"> </w:t>
      </w:r>
      <w:r w:rsidR="00A613D0" w:rsidRPr="00A613D0">
        <w:rPr>
          <w:b w:val="0"/>
          <w:bCs w:val="0"/>
          <w:sz w:val="32"/>
          <w:szCs w:val="32"/>
          <w:cs/>
        </w:rPr>
        <w:t>นราธิป เชตุใจ</w:t>
      </w:r>
    </w:p>
    <w:p w14:paraId="5E457BD7" w14:textId="0460EA66" w:rsidR="00505BB1" w:rsidRPr="00D74F76" w:rsidRDefault="00505BB1" w:rsidP="006D4C02">
      <w:pPr>
        <w:pStyle w:val="Heading1"/>
        <w:tabs>
          <w:tab w:val="left" w:pos="1985"/>
        </w:tabs>
        <w:spacing w:line="276" w:lineRule="auto"/>
        <w:jc w:val="both"/>
        <w:rPr>
          <w:sz w:val="32"/>
          <w:szCs w:val="32"/>
        </w:rPr>
      </w:pPr>
      <w:r w:rsidRPr="00D74F76">
        <w:rPr>
          <w:b w:val="0"/>
          <w:bCs w:val="0"/>
          <w:sz w:val="32"/>
          <w:szCs w:val="32"/>
        </w:rPr>
        <w:tab/>
        <w:t>6.</w:t>
      </w:r>
      <w:r w:rsidRPr="00D74F76">
        <w:rPr>
          <w:b w:val="0"/>
          <w:bCs w:val="0"/>
          <w:sz w:val="32"/>
          <w:szCs w:val="32"/>
          <w:cs/>
        </w:rPr>
        <w:t xml:space="preserve"> นักเรียนนายร้อย</w:t>
      </w:r>
      <w:r w:rsidRPr="00D74F76">
        <w:rPr>
          <w:b w:val="0"/>
          <w:bCs w:val="0"/>
          <w:sz w:val="32"/>
          <w:szCs w:val="32"/>
        </w:rPr>
        <w:t xml:space="preserve"> </w:t>
      </w:r>
      <w:r w:rsidR="00A613D0" w:rsidRPr="00A613D0">
        <w:rPr>
          <w:b w:val="0"/>
          <w:bCs w:val="0"/>
          <w:sz w:val="32"/>
          <w:szCs w:val="32"/>
          <w:cs/>
        </w:rPr>
        <w:t>สรวิชญ์ ชุมพล</w:t>
      </w:r>
    </w:p>
    <w:p w14:paraId="2AACBCAD" w14:textId="77777777" w:rsidR="006D4C02" w:rsidRPr="00D74F76" w:rsidRDefault="006D4C02" w:rsidP="006D4C02">
      <w:pPr>
        <w:pStyle w:val="Heading1"/>
        <w:tabs>
          <w:tab w:val="left" w:pos="1985"/>
        </w:tabs>
        <w:spacing w:line="276" w:lineRule="auto"/>
        <w:jc w:val="both"/>
        <w:rPr>
          <w:b w:val="0"/>
          <w:bCs w:val="0"/>
          <w:sz w:val="32"/>
          <w:szCs w:val="32"/>
        </w:rPr>
      </w:pPr>
      <w:r w:rsidRPr="00D74F76">
        <w:rPr>
          <w:sz w:val="32"/>
          <w:szCs w:val="32"/>
          <w:cs/>
        </w:rPr>
        <w:t xml:space="preserve">สาขาวิชา </w:t>
      </w:r>
      <w:r w:rsidRPr="00D74F76">
        <w:rPr>
          <w:b w:val="0"/>
          <w:bCs w:val="0"/>
          <w:sz w:val="32"/>
          <w:szCs w:val="32"/>
          <w:cs/>
        </w:rPr>
        <w:tab/>
      </w:r>
      <w:r w:rsidR="007F7FC9" w:rsidRPr="00D74F76">
        <w:rPr>
          <w:b w:val="0"/>
          <w:bCs w:val="0"/>
          <w:sz w:val="32"/>
          <w:szCs w:val="32"/>
          <w:cs/>
        </w:rPr>
        <w:t>ความมั่นคงปลอดภัยทางไซเบอร์</w:t>
      </w:r>
    </w:p>
    <w:p w14:paraId="3FCEFCF5" w14:textId="556ADFE7" w:rsidR="006D4C02" w:rsidRPr="00D74F76" w:rsidRDefault="006D4C02" w:rsidP="00505BB1">
      <w:pPr>
        <w:pStyle w:val="Heading1"/>
        <w:tabs>
          <w:tab w:val="left" w:pos="1985"/>
        </w:tabs>
        <w:spacing w:after="720" w:line="276" w:lineRule="auto"/>
        <w:jc w:val="both"/>
        <w:rPr>
          <w:b w:val="0"/>
          <w:bCs w:val="0"/>
          <w:sz w:val="32"/>
          <w:szCs w:val="32"/>
        </w:rPr>
      </w:pPr>
      <w:r w:rsidRPr="00D74F76">
        <w:rPr>
          <w:sz w:val="32"/>
          <w:szCs w:val="32"/>
          <w:cs/>
        </w:rPr>
        <w:t>อาจารย์ที่ปรึกษา</w:t>
      </w:r>
      <w:r w:rsidRPr="00D74F76">
        <w:rPr>
          <w:b w:val="0"/>
          <w:bCs w:val="0"/>
          <w:sz w:val="32"/>
          <w:szCs w:val="32"/>
        </w:rPr>
        <w:tab/>
      </w:r>
      <w:r w:rsidR="00A613D0" w:rsidRPr="00A613D0">
        <w:rPr>
          <w:b w:val="0"/>
          <w:bCs w:val="0"/>
          <w:sz w:val="32"/>
          <w:szCs w:val="32"/>
          <w:cs/>
        </w:rPr>
        <w:t>ร้อยเอก ฉัตรเฉลิม เกิดสวัสดิ์</w:t>
      </w:r>
    </w:p>
    <w:p w14:paraId="02CB211E" w14:textId="77777777" w:rsidR="006D4C02" w:rsidRPr="00D74F76" w:rsidRDefault="006D4C02" w:rsidP="006D4C02">
      <w:pPr>
        <w:tabs>
          <w:tab w:val="left" w:pos="567"/>
          <w:tab w:val="left" w:pos="1276"/>
          <w:tab w:val="left" w:pos="1985"/>
          <w:tab w:val="left" w:pos="2410"/>
          <w:tab w:val="left" w:pos="2835"/>
        </w:tabs>
        <w:spacing w:line="276" w:lineRule="auto"/>
      </w:pPr>
      <w:r w:rsidRPr="00D74F76">
        <w:rPr>
          <w:cs/>
        </w:rPr>
        <w:tab/>
      </w:r>
      <w:r w:rsidRPr="00D74F76">
        <w:rPr>
          <w:cs/>
        </w:rPr>
        <w:tab/>
        <w:t>คณะกรรมการสอบโครงงานวิจัย เห็นสมควรให้โครงงานวิจัยฉบับนี้เป็นส่วนหนึ่งของการศึกษาตามหลักสูตรวิทยาศาสตรบัณฑิต สาขา ความมั่นคงปลอดภัยทางไซเบอร์ กองวิชาคณิตศาสตร์และคอมพิวเตอร์ ส่วนการศึกษา โรงเรียนนายร้อยพระจุลจอมเกล้า</w:t>
      </w:r>
    </w:p>
    <w:p w14:paraId="45C234C5" w14:textId="77777777" w:rsidR="006D4C02" w:rsidRPr="00D74F76" w:rsidRDefault="006D4C02" w:rsidP="004B30F1">
      <w:pPr>
        <w:tabs>
          <w:tab w:val="left" w:pos="567"/>
          <w:tab w:val="left" w:pos="1276"/>
          <w:tab w:val="left" w:pos="1985"/>
          <w:tab w:val="left" w:pos="2410"/>
          <w:tab w:val="left" w:pos="2694"/>
          <w:tab w:val="left" w:pos="2835"/>
        </w:tabs>
        <w:spacing w:before="640" w:line="276" w:lineRule="auto"/>
      </w:pPr>
      <w:r w:rsidRPr="00D74F76">
        <w:rPr>
          <w:cs/>
        </w:rPr>
        <w:tab/>
      </w:r>
      <w:r w:rsidRPr="00D74F76">
        <w:rPr>
          <w:cs/>
        </w:rPr>
        <w:tab/>
      </w:r>
      <w:r w:rsidRPr="00D74F76">
        <w:rPr>
          <w:cs/>
        </w:rPr>
        <w:tab/>
        <w:t>พันเอก</w:t>
      </w:r>
      <w:r w:rsidRPr="00D74F76">
        <w:tab/>
      </w:r>
      <w:r w:rsidRPr="00D74F76">
        <w:rPr>
          <w:cs/>
        </w:rPr>
        <w:tab/>
        <w:t xml:space="preserve">........................................ </w:t>
      </w:r>
      <w:r w:rsidRPr="00D74F76">
        <w:rPr>
          <w:cs/>
        </w:rPr>
        <w:tab/>
        <w:t>ประธานกรรมการ/ผู้อำนวยการกองวิชา</w:t>
      </w:r>
    </w:p>
    <w:p w14:paraId="466F3E3D" w14:textId="77777777" w:rsidR="006D4C02" w:rsidRPr="00D74F76" w:rsidRDefault="006D4C02" w:rsidP="006D4C02">
      <w:pPr>
        <w:tabs>
          <w:tab w:val="left" w:pos="567"/>
          <w:tab w:val="left" w:pos="1276"/>
          <w:tab w:val="left" w:pos="1985"/>
          <w:tab w:val="left" w:pos="2410"/>
          <w:tab w:val="left" w:pos="2835"/>
        </w:tabs>
        <w:spacing w:after="320" w:line="276" w:lineRule="auto"/>
      </w:pPr>
      <w:r w:rsidRPr="00D74F76">
        <w:tab/>
      </w:r>
      <w:r w:rsidRPr="00D74F76">
        <w:tab/>
      </w:r>
      <w:r w:rsidRPr="00D74F76">
        <w:tab/>
      </w:r>
      <w:r w:rsidRPr="00D74F76">
        <w:tab/>
      </w:r>
      <w:r w:rsidRPr="00D74F76">
        <w:tab/>
      </w:r>
      <w:r w:rsidRPr="00D74F76">
        <w:tab/>
      </w:r>
      <w:proofErr w:type="gramStart"/>
      <w:r w:rsidRPr="00D74F76">
        <w:t xml:space="preserve">( </w:t>
      </w:r>
      <w:r w:rsidR="00505BB1" w:rsidRPr="00D74F76">
        <w:rPr>
          <w:cs/>
        </w:rPr>
        <w:t>ปฏิพัทธ์</w:t>
      </w:r>
      <w:proofErr w:type="gramEnd"/>
      <w:r w:rsidR="00505BB1" w:rsidRPr="00D74F76">
        <w:rPr>
          <w:cs/>
        </w:rPr>
        <w:t xml:space="preserve"> </w:t>
      </w:r>
      <w:r w:rsidRPr="00D74F76">
        <w:rPr>
          <w:cs/>
        </w:rPr>
        <w:t xml:space="preserve">  </w:t>
      </w:r>
      <w:proofErr w:type="gramStart"/>
      <w:r w:rsidR="00505BB1" w:rsidRPr="00D74F76">
        <w:rPr>
          <w:cs/>
        </w:rPr>
        <w:t xml:space="preserve">พากฏิพัทธ์ </w:t>
      </w:r>
      <w:r w:rsidRPr="00D74F76">
        <w:rPr>
          <w:cs/>
        </w:rPr>
        <w:t>)</w:t>
      </w:r>
      <w:proofErr w:type="gramEnd"/>
    </w:p>
    <w:p w14:paraId="34B37E61"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t xml:space="preserve">พันเอก </w:t>
      </w:r>
      <w:r w:rsidRPr="00D74F76">
        <w:tab/>
      </w:r>
      <w:r w:rsidRPr="00D74F76">
        <w:rPr>
          <w:cs/>
        </w:rPr>
        <w:tab/>
        <w:t xml:space="preserve">........................................ </w:t>
      </w:r>
      <w:r w:rsidRPr="00D74F76">
        <w:rPr>
          <w:cs/>
        </w:rPr>
        <w:tab/>
        <w:t>กรรมการ</w:t>
      </w:r>
    </w:p>
    <w:p w14:paraId="65042F5F" w14:textId="77777777" w:rsidR="006D4C02" w:rsidRPr="00D74F76" w:rsidRDefault="006D4C02" w:rsidP="006D4C02">
      <w:pPr>
        <w:tabs>
          <w:tab w:val="left" w:pos="567"/>
          <w:tab w:val="left" w:pos="1276"/>
          <w:tab w:val="left" w:pos="1985"/>
          <w:tab w:val="left" w:pos="2410"/>
          <w:tab w:val="left" w:pos="2835"/>
        </w:tabs>
        <w:spacing w:after="320" w:line="276" w:lineRule="auto"/>
      </w:pPr>
      <w:r w:rsidRPr="00D74F76">
        <w:tab/>
      </w:r>
      <w:r w:rsidRPr="00D74F76">
        <w:tab/>
      </w:r>
      <w:r w:rsidRPr="00D74F76">
        <w:tab/>
      </w:r>
      <w:r w:rsidRPr="00D74F76">
        <w:tab/>
      </w:r>
      <w:r w:rsidRPr="00D74F76">
        <w:tab/>
      </w:r>
      <w:r w:rsidR="00505BB1" w:rsidRPr="00D74F76">
        <w:rPr>
          <w:cs/>
        </w:rPr>
        <w:t xml:space="preserve">  </w:t>
      </w:r>
      <w:r w:rsidRPr="00D74F76">
        <w:rPr>
          <w:cs/>
        </w:rPr>
        <w:t xml:space="preserve">  </w:t>
      </w:r>
      <w:proofErr w:type="gramStart"/>
      <w:r w:rsidRPr="00D74F76">
        <w:t xml:space="preserve">( </w:t>
      </w:r>
      <w:r w:rsidR="004B30F1" w:rsidRPr="00D74F76">
        <w:rPr>
          <w:cs/>
        </w:rPr>
        <w:t>กิจจา</w:t>
      </w:r>
      <w:proofErr w:type="gramEnd"/>
      <w:r w:rsidR="004B30F1" w:rsidRPr="00D74F76">
        <w:rPr>
          <w:cs/>
        </w:rPr>
        <w:t xml:space="preserve">  </w:t>
      </w:r>
      <w:proofErr w:type="gramStart"/>
      <w:r w:rsidR="004B30F1" w:rsidRPr="00D74F76">
        <w:rPr>
          <w:cs/>
        </w:rPr>
        <w:t>ศรีเมือง</w:t>
      </w:r>
      <w:r w:rsidRPr="00D74F76">
        <w:rPr>
          <w:cs/>
        </w:rPr>
        <w:t xml:space="preserve"> )</w:t>
      </w:r>
      <w:proofErr w:type="gramEnd"/>
    </w:p>
    <w:p w14:paraId="6C9A2B12"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t>พ</w:t>
      </w:r>
      <w:r w:rsidR="000356B4" w:rsidRPr="00D74F76">
        <w:rPr>
          <w:cs/>
        </w:rPr>
        <w:t>ันเอก</w:t>
      </w:r>
      <w:r w:rsidRPr="00D74F76">
        <w:rPr>
          <w:cs/>
        </w:rPr>
        <w:t>หญิง</w:t>
      </w:r>
      <w:r w:rsidR="000356B4" w:rsidRPr="00D74F76">
        <w:rPr>
          <w:cs/>
        </w:rPr>
        <w:t xml:space="preserve"> </w:t>
      </w:r>
      <w:r w:rsidRPr="00D74F76">
        <w:rPr>
          <w:cs/>
        </w:rPr>
        <w:t>..................................... กรรมการ</w:t>
      </w:r>
    </w:p>
    <w:p w14:paraId="71735064" w14:textId="77777777" w:rsidR="006D4C02" w:rsidRPr="00D74F76" w:rsidRDefault="006D4C02" w:rsidP="006D4C02">
      <w:pPr>
        <w:tabs>
          <w:tab w:val="left" w:pos="567"/>
          <w:tab w:val="left" w:pos="1276"/>
          <w:tab w:val="left" w:pos="1985"/>
          <w:tab w:val="left" w:pos="2410"/>
          <w:tab w:val="left" w:pos="2835"/>
        </w:tabs>
        <w:spacing w:after="320" w:line="276" w:lineRule="auto"/>
      </w:pPr>
      <w:r w:rsidRPr="00D74F76">
        <w:tab/>
      </w:r>
      <w:r w:rsidRPr="00D74F76">
        <w:tab/>
      </w:r>
      <w:r w:rsidRPr="00D74F76">
        <w:tab/>
      </w:r>
      <w:r w:rsidRPr="00D74F76">
        <w:tab/>
      </w:r>
      <w:r w:rsidRPr="00D74F76">
        <w:tab/>
      </w:r>
      <w:r w:rsidR="000356B4" w:rsidRPr="00D74F76">
        <w:rPr>
          <w:cs/>
        </w:rPr>
        <w:t xml:space="preserve">  </w:t>
      </w:r>
      <w:r w:rsidRPr="00D74F76">
        <w:rPr>
          <w:cs/>
        </w:rPr>
        <w:t xml:space="preserve">  </w:t>
      </w:r>
      <w:proofErr w:type="gramStart"/>
      <w:r w:rsidRPr="00D74F76">
        <w:t xml:space="preserve">( </w:t>
      </w:r>
      <w:r w:rsidRPr="00D74F76">
        <w:rPr>
          <w:cs/>
        </w:rPr>
        <w:t>พิมพ์วัศยา</w:t>
      </w:r>
      <w:proofErr w:type="gramEnd"/>
      <w:r w:rsidRPr="00D74F76">
        <w:rPr>
          <w:cs/>
        </w:rPr>
        <w:t xml:space="preserve">  </w:t>
      </w:r>
      <w:proofErr w:type="gramStart"/>
      <w:r w:rsidRPr="00D74F76">
        <w:rPr>
          <w:cs/>
        </w:rPr>
        <w:t>ศิริโสม )</w:t>
      </w:r>
      <w:proofErr w:type="gramEnd"/>
    </w:p>
    <w:p w14:paraId="6FDFFA18"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0356B4" w:rsidRPr="00D74F76">
        <w:rPr>
          <w:cs/>
        </w:rPr>
        <w:t>ร้อยเอก</w:t>
      </w:r>
      <w:r w:rsidRPr="00D74F76">
        <w:rPr>
          <w:cs/>
        </w:rPr>
        <w:tab/>
        <w:t>............</w:t>
      </w:r>
      <w:r w:rsidR="000356B4" w:rsidRPr="00D74F76">
        <w:rPr>
          <w:cs/>
        </w:rPr>
        <w:t>...</w:t>
      </w:r>
      <w:r w:rsidRPr="00D74F76">
        <w:rPr>
          <w:cs/>
        </w:rPr>
        <w:t xml:space="preserve">............................ </w:t>
      </w:r>
      <w:r w:rsidRPr="00D74F76">
        <w:rPr>
          <w:cs/>
        </w:rPr>
        <w:tab/>
        <w:t>กรรมการ</w:t>
      </w:r>
    </w:p>
    <w:p w14:paraId="7E8A6EF7" w14:textId="77777777" w:rsidR="006D4C02" w:rsidRPr="00D74F76" w:rsidRDefault="006D4C02" w:rsidP="006D4C02">
      <w:pPr>
        <w:tabs>
          <w:tab w:val="left" w:pos="567"/>
          <w:tab w:val="left" w:pos="1276"/>
          <w:tab w:val="left" w:pos="1985"/>
          <w:tab w:val="left" w:pos="2410"/>
          <w:tab w:val="left" w:pos="2835"/>
        </w:tabs>
        <w:spacing w:after="320" w:line="276" w:lineRule="auto"/>
      </w:pPr>
      <w:r w:rsidRPr="00D74F76">
        <w:tab/>
      </w:r>
      <w:r w:rsidRPr="00D74F76">
        <w:tab/>
      </w:r>
      <w:r w:rsidRPr="00D74F76">
        <w:tab/>
      </w:r>
      <w:r w:rsidRPr="00D74F76">
        <w:tab/>
      </w:r>
      <w:r w:rsidR="000356B4" w:rsidRPr="00D74F76">
        <w:rPr>
          <w:cs/>
        </w:rPr>
        <w:t xml:space="preserve">     </w:t>
      </w:r>
      <w:r w:rsidRPr="00D74F76">
        <w:rPr>
          <w:cs/>
        </w:rPr>
        <w:t xml:space="preserve"> </w:t>
      </w:r>
      <w:proofErr w:type="gramStart"/>
      <w:r w:rsidRPr="00D74F76">
        <w:t xml:space="preserve">( </w:t>
      </w:r>
      <w:r w:rsidR="000356B4" w:rsidRPr="00D74F76">
        <w:rPr>
          <w:cs/>
        </w:rPr>
        <w:t>ภาณุวัฒน์</w:t>
      </w:r>
      <w:proofErr w:type="gramEnd"/>
      <w:r w:rsidR="000356B4" w:rsidRPr="00D74F76">
        <w:rPr>
          <w:cs/>
        </w:rPr>
        <w:t xml:space="preserve">  </w:t>
      </w:r>
      <w:proofErr w:type="gramStart"/>
      <w:r w:rsidR="000356B4" w:rsidRPr="00D74F76">
        <w:rPr>
          <w:cs/>
        </w:rPr>
        <w:t>ตระกูลรุ่ง</w:t>
      </w:r>
      <w:r w:rsidRPr="00D74F76">
        <w:rPr>
          <w:cs/>
        </w:rPr>
        <w:t xml:space="preserve"> )</w:t>
      </w:r>
      <w:proofErr w:type="gramEnd"/>
    </w:p>
    <w:p w14:paraId="1FCFEA80" w14:textId="184B2220"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A613D0" w:rsidRPr="00D74F76">
        <w:rPr>
          <w:cs/>
        </w:rPr>
        <w:t>ร้อยเอก</w:t>
      </w:r>
      <w:r w:rsidRPr="00A613D0">
        <w:rPr>
          <w:cs/>
        </w:rPr>
        <w:tab/>
      </w:r>
      <w:r w:rsidRPr="00A613D0">
        <w:rPr>
          <w:cs/>
        </w:rPr>
        <w:tab/>
        <w:t xml:space="preserve">........................................ </w:t>
      </w:r>
      <w:r w:rsidRPr="00A613D0">
        <w:rPr>
          <w:cs/>
        </w:rPr>
        <w:tab/>
        <w:t>กรรมการ/อาจารย์ที่ปรึกษา</w:t>
      </w:r>
    </w:p>
    <w:p w14:paraId="0663F237" w14:textId="4CB5F207" w:rsidR="006D4C02" w:rsidRPr="00D74F76" w:rsidRDefault="006D4C02" w:rsidP="006D4C02">
      <w:pPr>
        <w:tabs>
          <w:tab w:val="left" w:pos="567"/>
          <w:tab w:val="left" w:pos="1276"/>
          <w:tab w:val="left" w:pos="1985"/>
          <w:tab w:val="left" w:pos="2410"/>
          <w:tab w:val="left" w:pos="2835"/>
        </w:tabs>
        <w:spacing w:after="320" w:line="276" w:lineRule="auto"/>
      </w:pPr>
      <w:r w:rsidRPr="00D74F76">
        <w:tab/>
      </w:r>
      <w:r w:rsidRPr="00D74F76">
        <w:tab/>
      </w:r>
      <w:r w:rsidRPr="00D74F76">
        <w:tab/>
      </w:r>
      <w:r w:rsidRPr="00D74F76">
        <w:tab/>
      </w:r>
      <w:r w:rsidRPr="00D74F76">
        <w:tab/>
      </w:r>
      <w:r w:rsidRPr="00D74F76">
        <w:rPr>
          <w:cs/>
        </w:rPr>
        <w:t xml:space="preserve">  </w:t>
      </w:r>
      <w:proofErr w:type="gramStart"/>
      <w:r w:rsidRPr="00D74F76">
        <w:t>(</w:t>
      </w:r>
      <w:r w:rsidRPr="00D74F76">
        <w:rPr>
          <w:cs/>
        </w:rPr>
        <w:t xml:space="preserve"> </w:t>
      </w:r>
      <w:r w:rsidR="00A613D0" w:rsidRPr="00A613D0">
        <w:rPr>
          <w:cs/>
        </w:rPr>
        <w:t>ฉัตรเฉลิม</w:t>
      </w:r>
      <w:proofErr w:type="gramEnd"/>
      <w:r w:rsidR="00A613D0" w:rsidRPr="00A613D0">
        <w:rPr>
          <w:cs/>
        </w:rPr>
        <w:t xml:space="preserve"> </w:t>
      </w:r>
      <w:proofErr w:type="gramStart"/>
      <w:r w:rsidR="00A613D0" w:rsidRPr="00A613D0">
        <w:rPr>
          <w:cs/>
        </w:rPr>
        <w:t>เกิดสวัสดิ์</w:t>
      </w:r>
      <w:r w:rsidRPr="00D74F76">
        <w:rPr>
          <w:cs/>
        </w:rPr>
        <w:t xml:space="preserve"> )</w:t>
      </w:r>
      <w:proofErr w:type="gramEnd"/>
    </w:p>
    <w:p w14:paraId="434FE6EC"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rPr>
        <w:lastRenderedPageBreak/>
        <w:t>Project Title</w:t>
      </w:r>
      <w:r w:rsidRPr="00D74F76">
        <w:rPr>
          <w:sz w:val="32"/>
          <w:szCs w:val="32"/>
        </w:rPr>
        <w:tab/>
      </w:r>
      <w:r w:rsidRPr="00D74F76">
        <w:rPr>
          <w:sz w:val="32"/>
          <w:szCs w:val="32"/>
        </w:rPr>
        <w:tab/>
      </w:r>
      <w:proofErr w:type="gramStart"/>
      <w:r w:rsidRPr="00D74F76">
        <w:rPr>
          <w:b w:val="0"/>
          <w:bCs w:val="0"/>
          <w:sz w:val="32"/>
          <w:szCs w:val="32"/>
        </w:rPr>
        <w:t>…..</w:t>
      </w:r>
      <w:proofErr w:type="gramEnd"/>
    </w:p>
    <w:p w14:paraId="6B5AB563"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rPr>
        <w:t>Researcher’s name</w:t>
      </w:r>
      <w:r w:rsidRPr="00D74F76">
        <w:rPr>
          <w:sz w:val="32"/>
          <w:szCs w:val="32"/>
          <w:cs/>
        </w:rPr>
        <w:tab/>
      </w:r>
      <w:r w:rsidRPr="00D74F76">
        <w:rPr>
          <w:sz w:val="32"/>
          <w:szCs w:val="32"/>
        </w:rPr>
        <w:tab/>
      </w:r>
      <w:r w:rsidRPr="00D74F76">
        <w:rPr>
          <w:b w:val="0"/>
          <w:bCs w:val="0"/>
          <w:sz w:val="32"/>
          <w:szCs w:val="32"/>
        </w:rPr>
        <w:t>1. Cadet ….</w:t>
      </w:r>
    </w:p>
    <w:p w14:paraId="11ED8603"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2. Cadet ….</w:t>
      </w:r>
    </w:p>
    <w:p w14:paraId="603ADC0F"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3. Cadet…</w:t>
      </w:r>
    </w:p>
    <w:p w14:paraId="4D19036A"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4. Cadet …</w:t>
      </w:r>
    </w:p>
    <w:p w14:paraId="53A4DCC9" w14:textId="77777777" w:rsidR="00505BB1"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5. Cadet…</w:t>
      </w:r>
    </w:p>
    <w:p w14:paraId="76B6FEB5" w14:textId="77777777" w:rsidR="006D4C02" w:rsidRPr="00D74F76" w:rsidRDefault="00505BB1"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cs/>
        </w:rPr>
        <w:tab/>
      </w:r>
      <w:r w:rsidRPr="00D74F76">
        <w:rPr>
          <w:b w:val="0"/>
          <w:bCs w:val="0"/>
          <w:sz w:val="32"/>
          <w:szCs w:val="32"/>
        </w:rPr>
        <w:t>6. Cadet…</w:t>
      </w:r>
      <w:r w:rsidR="006D4C02" w:rsidRPr="00D74F76">
        <w:rPr>
          <w:sz w:val="32"/>
          <w:szCs w:val="32"/>
          <w:cs/>
        </w:rPr>
        <w:tab/>
      </w:r>
    </w:p>
    <w:p w14:paraId="655650F9"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rPr>
        <w:t>Academic Degree</w:t>
      </w:r>
      <w:r w:rsidRPr="00D74F76">
        <w:rPr>
          <w:sz w:val="32"/>
          <w:szCs w:val="32"/>
          <w:cs/>
        </w:rPr>
        <w:t xml:space="preserve"> </w:t>
      </w:r>
      <w:r w:rsidRPr="00D74F76">
        <w:rPr>
          <w:b w:val="0"/>
          <w:bCs w:val="0"/>
          <w:sz w:val="32"/>
          <w:szCs w:val="32"/>
          <w:cs/>
        </w:rPr>
        <w:tab/>
      </w:r>
      <w:r w:rsidRPr="00D74F76">
        <w:rPr>
          <w:b w:val="0"/>
          <w:bCs w:val="0"/>
          <w:sz w:val="32"/>
          <w:szCs w:val="32"/>
        </w:rPr>
        <w:tab/>
      </w:r>
      <w:proofErr w:type="spellStart"/>
      <w:r w:rsidR="007F7FC9" w:rsidRPr="00D74F76">
        <w:rPr>
          <w:b w:val="0"/>
          <w:bCs w:val="0"/>
          <w:sz w:val="32"/>
          <w:szCs w:val="32"/>
        </w:rPr>
        <w:t>Bechelor</w:t>
      </w:r>
      <w:proofErr w:type="spellEnd"/>
      <w:r w:rsidR="007F7FC9" w:rsidRPr="00D74F76">
        <w:rPr>
          <w:b w:val="0"/>
          <w:bCs w:val="0"/>
          <w:sz w:val="32"/>
          <w:szCs w:val="32"/>
        </w:rPr>
        <w:t xml:space="preserve"> of Science Program in Cyber Security Degree</w:t>
      </w:r>
    </w:p>
    <w:p w14:paraId="3B6D5DF6" w14:textId="77777777" w:rsidR="006D4C02" w:rsidRPr="00D74F76" w:rsidRDefault="006D4C02" w:rsidP="00505BB1">
      <w:pPr>
        <w:pStyle w:val="Heading1"/>
        <w:tabs>
          <w:tab w:val="left" w:pos="1985"/>
          <w:tab w:val="left" w:pos="2268"/>
        </w:tabs>
        <w:spacing w:after="360" w:line="276" w:lineRule="auto"/>
        <w:jc w:val="both"/>
        <w:rPr>
          <w:b w:val="0"/>
          <w:bCs w:val="0"/>
          <w:sz w:val="32"/>
          <w:szCs w:val="32"/>
        </w:rPr>
      </w:pPr>
      <w:r w:rsidRPr="00D74F76">
        <w:rPr>
          <w:sz w:val="32"/>
          <w:szCs w:val="32"/>
        </w:rPr>
        <w:t>Advisor</w:t>
      </w:r>
      <w:r w:rsidRPr="00D74F76">
        <w:rPr>
          <w:b w:val="0"/>
          <w:bCs w:val="0"/>
          <w:sz w:val="32"/>
          <w:szCs w:val="32"/>
        </w:rPr>
        <w:tab/>
      </w:r>
      <w:r w:rsidRPr="00D74F76">
        <w:rPr>
          <w:b w:val="0"/>
          <w:bCs w:val="0"/>
          <w:sz w:val="32"/>
          <w:szCs w:val="32"/>
        </w:rPr>
        <w:tab/>
      </w:r>
      <w:proofErr w:type="gramStart"/>
      <w:r w:rsidRPr="00D74F76">
        <w:rPr>
          <w:b w:val="0"/>
          <w:bCs w:val="0"/>
          <w:sz w:val="32"/>
          <w:szCs w:val="32"/>
        </w:rPr>
        <w:t>…..</w:t>
      </w:r>
      <w:proofErr w:type="gramEnd"/>
    </w:p>
    <w:p w14:paraId="6DBA89B8" w14:textId="77777777" w:rsidR="006D4C02" w:rsidRPr="00D74F76" w:rsidRDefault="006D4C02" w:rsidP="006D4C02">
      <w:pPr>
        <w:tabs>
          <w:tab w:val="left" w:pos="567"/>
          <w:tab w:val="left" w:pos="1276"/>
          <w:tab w:val="left" w:pos="1985"/>
          <w:tab w:val="left" w:pos="2410"/>
          <w:tab w:val="left" w:pos="2835"/>
        </w:tabs>
        <w:spacing w:line="276" w:lineRule="auto"/>
      </w:pPr>
      <w:r w:rsidRPr="00D74F76">
        <w:rPr>
          <w:cs/>
        </w:rPr>
        <w:tab/>
      </w:r>
      <w:r w:rsidRPr="00D74F76">
        <w:rPr>
          <w:cs/>
        </w:rPr>
        <w:tab/>
      </w:r>
      <w:r w:rsidRPr="00D74F76">
        <w:rPr>
          <w:spacing w:val="-4"/>
        </w:rPr>
        <w:t>Accepted by the Academic Division, Chulachomklao Royal Military Academy</w:t>
      </w:r>
      <w:r w:rsidRPr="00D74F76">
        <w:t xml:space="preserve"> in Partial Fulfillment of the Requirements for the </w:t>
      </w:r>
      <w:proofErr w:type="spellStart"/>
      <w:r w:rsidRPr="00D74F76">
        <w:t>Bechelor</w:t>
      </w:r>
      <w:proofErr w:type="spellEnd"/>
      <w:r w:rsidRPr="00D74F76">
        <w:t xml:space="preserve"> of Science Program in Cyber Security Degree Department of Mathematics and Computer Science</w:t>
      </w:r>
      <w:r w:rsidRPr="00D74F76">
        <w:rPr>
          <w:spacing w:val="-2"/>
        </w:rPr>
        <w:t xml:space="preserve"> Academic</w:t>
      </w:r>
      <w:r w:rsidRPr="00D74F76">
        <w:t xml:space="preserve"> Division, Chulachomklao Royal Military Academy</w:t>
      </w:r>
    </w:p>
    <w:p w14:paraId="28425281" w14:textId="77777777" w:rsidR="006D4C02" w:rsidRPr="00D74F76" w:rsidRDefault="006D4C02" w:rsidP="00505BB1">
      <w:pPr>
        <w:tabs>
          <w:tab w:val="left" w:pos="567"/>
          <w:tab w:val="left" w:pos="1276"/>
          <w:tab w:val="left" w:pos="1985"/>
          <w:tab w:val="left" w:pos="2268"/>
          <w:tab w:val="left" w:pos="2694"/>
          <w:tab w:val="left" w:pos="2835"/>
        </w:tabs>
        <w:spacing w:before="360" w:line="276" w:lineRule="auto"/>
        <w:rPr>
          <w:cs/>
        </w:rPr>
      </w:pPr>
      <w:r w:rsidRPr="00D74F76">
        <w:rPr>
          <w:cs/>
        </w:rPr>
        <w:tab/>
      </w:r>
      <w:r w:rsidRPr="00D74F76">
        <w:rPr>
          <w:cs/>
        </w:rPr>
        <w:tab/>
      </w:r>
      <w:r w:rsidRPr="00D74F76">
        <w:rPr>
          <w:cs/>
        </w:rPr>
        <w:tab/>
      </w:r>
      <w:r w:rsidRPr="00D74F76">
        <w:tab/>
        <w:t>Project Examining Committee</w:t>
      </w:r>
    </w:p>
    <w:p w14:paraId="1363DFAE" w14:textId="77777777" w:rsidR="006D4C02" w:rsidRPr="00D74F76" w:rsidRDefault="006D4C02" w:rsidP="007F7FC9">
      <w:pPr>
        <w:tabs>
          <w:tab w:val="left" w:pos="567"/>
          <w:tab w:val="left" w:pos="1276"/>
          <w:tab w:val="left" w:pos="1985"/>
          <w:tab w:val="left" w:pos="2410"/>
          <w:tab w:val="left" w:pos="2694"/>
          <w:tab w:val="left" w:pos="2835"/>
        </w:tabs>
        <w:spacing w:before="240" w:line="276" w:lineRule="auto"/>
      </w:pPr>
      <w:r w:rsidRPr="00D74F76">
        <w:rPr>
          <w:cs/>
        </w:rPr>
        <w:tab/>
      </w:r>
      <w:r w:rsidRPr="00D74F76">
        <w:rPr>
          <w:cs/>
        </w:rPr>
        <w:tab/>
      </w:r>
      <w:r w:rsidRPr="00D74F76">
        <w:rPr>
          <w:cs/>
        </w:rPr>
        <w:tab/>
      </w:r>
      <w:r w:rsidRPr="00D74F76">
        <w:t>Col</w:t>
      </w:r>
      <w:r w:rsidR="007F7FC9" w:rsidRPr="00D74F76">
        <w:t>onel</w:t>
      </w:r>
      <w:r w:rsidRPr="00D74F76">
        <w:tab/>
      </w:r>
      <w:r w:rsidRPr="00D74F76">
        <w:rPr>
          <w:cs/>
        </w:rPr>
        <w:tab/>
        <w:t xml:space="preserve">........................................ </w:t>
      </w:r>
      <w:r w:rsidRPr="00D74F76">
        <w:rPr>
          <w:cs/>
        </w:rPr>
        <w:tab/>
      </w:r>
      <w:r w:rsidRPr="00D74F76">
        <w:t>Chairperson/Head of Department</w:t>
      </w:r>
    </w:p>
    <w:p w14:paraId="7988CE41" w14:textId="77777777" w:rsidR="006D4C02" w:rsidRPr="00D74F76" w:rsidRDefault="006D4C02" w:rsidP="00505BB1">
      <w:pPr>
        <w:tabs>
          <w:tab w:val="left" w:pos="567"/>
          <w:tab w:val="left" w:pos="1276"/>
          <w:tab w:val="left" w:pos="1985"/>
          <w:tab w:val="left" w:pos="2410"/>
          <w:tab w:val="left" w:pos="2835"/>
        </w:tabs>
        <w:spacing w:after="120" w:line="276" w:lineRule="auto"/>
      </w:pPr>
      <w:r w:rsidRPr="00D74F76">
        <w:tab/>
      </w:r>
      <w:r w:rsidRPr="00D74F76">
        <w:tab/>
      </w:r>
      <w:r w:rsidRPr="00D74F76">
        <w:tab/>
      </w:r>
      <w:r w:rsidRPr="00D74F76">
        <w:tab/>
      </w:r>
      <w:r w:rsidRPr="00D74F76">
        <w:tab/>
      </w:r>
      <w:r w:rsidR="007F7FC9" w:rsidRPr="00D74F76">
        <w:t xml:space="preserve">  </w:t>
      </w:r>
      <w:proofErr w:type="gramStart"/>
      <w:r w:rsidRPr="00D74F76">
        <w:t xml:space="preserve">( </w:t>
      </w:r>
      <w:proofErr w:type="spellStart"/>
      <w:r w:rsidR="00505BB1" w:rsidRPr="00D74F76">
        <w:t>Patipat</w:t>
      </w:r>
      <w:proofErr w:type="spellEnd"/>
      <w:proofErr w:type="gramEnd"/>
      <w:r w:rsidRPr="00D74F76">
        <w:t xml:space="preserve">  </w:t>
      </w:r>
      <w:proofErr w:type="spellStart"/>
      <w:proofErr w:type="gramStart"/>
      <w:r w:rsidR="00505BB1" w:rsidRPr="00D74F76">
        <w:t>Paktipatt</w:t>
      </w:r>
      <w:proofErr w:type="spellEnd"/>
      <w:r w:rsidRPr="00D74F76">
        <w:t xml:space="preserve"> </w:t>
      </w:r>
      <w:r w:rsidRPr="00D74F76">
        <w:rPr>
          <w:cs/>
        </w:rPr>
        <w:t>)</w:t>
      </w:r>
      <w:proofErr w:type="gramEnd"/>
    </w:p>
    <w:p w14:paraId="105D8EB9"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7F7FC9" w:rsidRPr="00D74F76">
        <w:t>Colonel</w:t>
      </w:r>
      <w:r w:rsidRPr="00D74F76">
        <w:tab/>
      </w:r>
      <w:r w:rsidRPr="00D74F76">
        <w:rPr>
          <w:cs/>
        </w:rPr>
        <w:t xml:space="preserve">........................................ </w:t>
      </w:r>
      <w:r w:rsidRPr="00D74F76">
        <w:rPr>
          <w:cs/>
        </w:rPr>
        <w:tab/>
      </w:r>
      <w:r w:rsidRPr="00D74F76">
        <w:t>Member</w:t>
      </w:r>
    </w:p>
    <w:p w14:paraId="70391377" w14:textId="77777777" w:rsidR="006D4C02" w:rsidRPr="00D74F76" w:rsidRDefault="006D4C02" w:rsidP="00505BB1">
      <w:pPr>
        <w:tabs>
          <w:tab w:val="left" w:pos="567"/>
          <w:tab w:val="left" w:pos="1276"/>
          <w:tab w:val="left" w:pos="1985"/>
          <w:tab w:val="left" w:pos="2410"/>
          <w:tab w:val="left" w:pos="2835"/>
          <w:tab w:val="left" w:pos="2977"/>
        </w:tabs>
        <w:spacing w:after="120" w:line="276" w:lineRule="auto"/>
      </w:pPr>
      <w:r w:rsidRPr="00D74F76">
        <w:tab/>
      </w:r>
      <w:r w:rsidRPr="00D74F76">
        <w:tab/>
      </w:r>
      <w:r w:rsidRPr="00D74F76">
        <w:tab/>
      </w:r>
      <w:r w:rsidRPr="00D74F76">
        <w:tab/>
      </w:r>
      <w:r w:rsidRPr="00D74F76">
        <w:tab/>
      </w:r>
      <w:r w:rsidR="007F7FC9" w:rsidRPr="00D74F76">
        <w:t xml:space="preserve">  </w:t>
      </w:r>
      <w:r w:rsidRPr="00D74F76">
        <w:rPr>
          <w:cs/>
        </w:rPr>
        <w:t xml:space="preserve"> </w:t>
      </w:r>
      <w:proofErr w:type="gramStart"/>
      <w:r w:rsidRPr="00D74F76">
        <w:t xml:space="preserve">( </w:t>
      </w:r>
      <w:proofErr w:type="spellStart"/>
      <w:r w:rsidRPr="00D74F76">
        <w:t>Kijja</w:t>
      </w:r>
      <w:proofErr w:type="spellEnd"/>
      <w:proofErr w:type="gramEnd"/>
      <w:r w:rsidRPr="00D74F76">
        <w:rPr>
          <w:cs/>
        </w:rPr>
        <w:t xml:space="preserve">  </w:t>
      </w:r>
      <w:proofErr w:type="gramStart"/>
      <w:r w:rsidRPr="00D74F76">
        <w:t xml:space="preserve">Srimueng </w:t>
      </w:r>
      <w:r w:rsidRPr="00D74F76">
        <w:rPr>
          <w:cs/>
        </w:rPr>
        <w:t>)</w:t>
      </w:r>
      <w:proofErr w:type="gramEnd"/>
    </w:p>
    <w:p w14:paraId="58ACA847"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7F7FC9" w:rsidRPr="00D74F76">
        <w:t>Colonel</w:t>
      </w:r>
      <w:r w:rsidRPr="00D74F76">
        <w:tab/>
      </w:r>
      <w:r w:rsidRPr="00D74F76">
        <w:rPr>
          <w:cs/>
        </w:rPr>
        <w:tab/>
        <w:t xml:space="preserve">........................................ </w:t>
      </w:r>
      <w:r w:rsidRPr="00D74F76">
        <w:rPr>
          <w:cs/>
        </w:rPr>
        <w:tab/>
      </w:r>
      <w:r w:rsidRPr="00D74F76">
        <w:t>Member</w:t>
      </w:r>
    </w:p>
    <w:p w14:paraId="72C082EF" w14:textId="77777777" w:rsidR="006D4C02" w:rsidRPr="00D74F76" w:rsidRDefault="006D4C02" w:rsidP="00505BB1">
      <w:pPr>
        <w:tabs>
          <w:tab w:val="left" w:pos="567"/>
          <w:tab w:val="left" w:pos="1276"/>
          <w:tab w:val="left" w:pos="1985"/>
          <w:tab w:val="left" w:pos="2410"/>
          <w:tab w:val="left" w:pos="2694"/>
        </w:tabs>
        <w:spacing w:after="120" w:line="276" w:lineRule="auto"/>
      </w:pPr>
      <w:r w:rsidRPr="00D74F76">
        <w:tab/>
      </w:r>
      <w:r w:rsidRPr="00D74F76">
        <w:tab/>
      </w:r>
      <w:r w:rsidRPr="00D74F76">
        <w:tab/>
      </w:r>
      <w:r w:rsidRPr="00D74F76">
        <w:tab/>
      </w:r>
      <w:r w:rsidR="007F7FC9" w:rsidRPr="00D74F76">
        <w:t xml:space="preserve"> </w:t>
      </w:r>
      <w:r w:rsidRPr="00D74F76">
        <w:tab/>
      </w:r>
      <w:r w:rsidR="007F7FC9" w:rsidRPr="00D74F76">
        <w:t xml:space="preserve">  </w:t>
      </w:r>
      <w:proofErr w:type="gramStart"/>
      <w:r w:rsidRPr="00D74F76">
        <w:t xml:space="preserve">( </w:t>
      </w:r>
      <w:proofErr w:type="spellStart"/>
      <w:r w:rsidRPr="00D74F76">
        <w:t>Pimwasaya</w:t>
      </w:r>
      <w:proofErr w:type="spellEnd"/>
      <w:proofErr w:type="gramEnd"/>
      <w:r w:rsidRPr="00D74F76">
        <w:t xml:space="preserve"> </w:t>
      </w:r>
      <w:proofErr w:type="gramStart"/>
      <w:r w:rsidRPr="00D74F76">
        <w:t>Sirisom</w:t>
      </w:r>
      <w:r w:rsidRPr="00D74F76">
        <w:rPr>
          <w:cs/>
        </w:rPr>
        <w:t xml:space="preserve"> )</w:t>
      </w:r>
      <w:proofErr w:type="gramEnd"/>
    </w:p>
    <w:p w14:paraId="5E6BEE2D"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0356B4" w:rsidRPr="00D74F76">
        <w:t>Captain</w:t>
      </w:r>
      <w:r w:rsidRPr="00D74F76">
        <w:rPr>
          <w:cs/>
        </w:rPr>
        <w:tab/>
        <w:t xml:space="preserve">........................................ </w:t>
      </w:r>
      <w:r w:rsidRPr="00D74F76">
        <w:rPr>
          <w:cs/>
        </w:rPr>
        <w:tab/>
      </w:r>
      <w:r w:rsidRPr="00D74F76">
        <w:t>Member</w:t>
      </w:r>
    </w:p>
    <w:p w14:paraId="6D9D2F27" w14:textId="77777777" w:rsidR="006D4C02" w:rsidRPr="00D74F76" w:rsidRDefault="006D4C02" w:rsidP="00505BB1">
      <w:pPr>
        <w:tabs>
          <w:tab w:val="left" w:pos="567"/>
          <w:tab w:val="left" w:pos="1276"/>
          <w:tab w:val="left" w:pos="1985"/>
          <w:tab w:val="left" w:pos="2410"/>
          <w:tab w:val="left" w:pos="2694"/>
        </w:tabs>
        <w:spacing w:after="120" w:line="276" w:lineRule="auto"/>
      </w:pPr>
      <w:r w:rsidRPr="00D74F76">
        <w:tab/>
      </w:r>
      <w:r w:rsidRPr="00D74F76">
        <w:tab/>
      </w:r>
      <w:r w:rsidRPr="00D74F76">
        <w:tab/>
      </w:r>
      <w:r w:rsidRPr="00D74F76">
        <w:tab/>
      </w:r>
      <w:r w:rsidR="007F7FC9" w:rsidRPr="00D74F76">
        <w:t xml:space="preserve">  </w:t>
      </w:r>
      <w:r w:rsidRPr="00D74F76">
        <w:t xml:space="preserve">  </w:t>
      </w:r>
      <w:proofErr w:type="gramStart"/>
      <w:r w:rsidRPr="00D74F76">
        <w:t xml:space="preserve">( </w:t>
      </w:r>
      <w:r w:rsidR="000356B4" w:rsidRPr="00D74F76">
        <w:t>Panuwat</w:t>
      </w:r>
      <w:proofErr w:type="gramEnd"/>
      <w:r w:rsidR="000356B4" w:rsidRPr="00D74F76">
        <w:t xml:space="preserve"> </w:t>
      </w:r>
      <w:proofErr w:type="spellStart"/>
      <w:proofErr w:type="gramStart"/>
      <w:r w:rsidR="000356B4" w:rsidRPr="00D74F76">
        <w:t>Tragulroong</w:t>
      </w:r>
      <w:proofErr w:type="spellEnd"/>
      <w:r w:rsidRPr="00D74F76">
        <w:t xml:space="preserve"> </w:t>
      </w:r>
      <w:r w:rsidRPr="00D74F76">
        <w:rPr>
          <w:cs/>
        </w:rPr>
        <w:t>)</w:t>
      </w:r>
      <w:proofErr w:type="gramEnd"/>
    </w:p>
    <w:p w14:paraId="4226E035" w14:textId="77777777" w:rsidR="006D4C02" w:rsidRPr="00D74F76" w:rsidRDefault="006D4C02" w:rsidP="006D4C02">
      <w:pPr>
        <w:tabs>
          <w:tab w:val="left" w:pos="567"/>
          <w:tab w:val="left" w:pos="1276"/>
          <w:tab w:val="left" w:pos="1985"/>
          <w:tab w:val="left" w:pos="2410"/>
          <w:tab w:val="left" w:pos="2694"/>
          <w:tab w:val="left" w:pos="2835"/>
        </w:tabs>
        <w:spacing w:line="276" w:lineRule="auto"/>
      </w:pPr>
      <w:r w:rsidRPr="00D74F76">
        <w:rPr>
          <w:cs/>
        </w:rPr>
        <w:tab/>
      </w:r>
      <w:r w:rsidRPr="00D74F76">
        <w:rPr>
          <w:cs/>
        </w:rPr>
        <w:tab/>
      </w:r>
      <w:r w:rsidRPr="00D74F76">
        <w:rPr>
          <w:cs/>
        </w:rPr>
        <w:tab/>
      </w:r>
      <w:r w:rsidR="007F7FC9" w:rsidRPr="00D74F76">
        <w:rPr>
          <w:shd w:val="clear" w:color="auto" w:fill="A8D08D" w:themeFill="accent6" w:themeFillTint="99"/>
        </w:rPr>
        <w:t>Colonel</w:t>
      </w:r>
      <w:r w:rsidRPr="00D74F76">
        <w:rPr>
          <w:highlight w:val="yellow"/>
          <w:shd w:val="clear" w:color="auto" w:fill="A8D08D" w:themeFill="accent6" w:themeFillTint="99"/>
          <w:cs/>
        </w:rPr>
        <w:tab/>
      </w:r>
      <w:r w:rsidRPr="00D74F76">
        <w:rPr>
          <w:highlight w:val="yellow"/>
          <w:cs/>
        </w:rPr>
        <w:t xml:space="preserve">........................................ </w:t>
      </w:r>
      <w:r w:rsidRPr="00D74F76">
        <w:rPr>
          <w:highlight w:val="yellow"/>
          <w:cs/>
        </w:rPr>
        <w:tab/>
      </w:r>
      <w:r w:rsidRPr="00D74F76">
        <w:t>Member/Project Advisor</w:t>
      </w:r>
    </w:p>
    <w:p w14:paraId="6874209A" w14:textId="77777777" w:rsidR="006D4C02" w:rsidRPr="00D74F76" w:rsidRDefault="006D4C02" w:rsidP="006D4C02">
      <w:pPr>
        <w:tabs>
          <w:tab w:val="left" w:pos="567"/>
          <w:tab w:val="left" w:pos="1276"/>
          <w:tab w:val="left" w:pos="1985"/>
          <w:tab w:val="left" w:pos="2410"/>
          <w:tab w:val="left" w:pos="2835"/>
        </w:tabs>
        <w:spacing w:after="240" w:line="276" w:lineRule="auto"/>
      </w:pPr>
      <w:r w:rsidRPr="00D74F76">
        <w:tab/>
      </w:r>
      <w:r w:rsidRPr="00D74F76">
        <w:tab/>
      </w:r>
      <w:r w:rsidRPr="00D74F76">
        <w:tab/>
      </w:r>
      <w:r w:rsidRPr="00D74F76">
        <w:tab/>
      </w:r>
      <w:r w:rsidR="007F7FC9" w:rsidRPr="00D74F76">
        <w:t xml:space="preserve"> </w:t>
      </w:r>
      <w:r w:rsidRPr="00D74F76">
        <w:tab/>
      </w:r>
      <w:r w:rsidR="007F7FC9" w:rsidRPr="00D74F76">
        <w:t xml:space="preserve"> </w:t>
      </w:r>
      <w:r w:rsidRPr="00D74F76">
        <w:t>(</w:t>
      </w:r>
      <w:r w:rsidRPr="00D74F76">
        <w:rPr>
          <w:cs/>
        </w:rPr>
        <w:t xml:space="preserve">                         )</w:t>
      </w:r>
    </w:p>
    <w:p w14:paraId="4A139B7F" w14:textId="17B08C09"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cs/>
        </w:rPr>
        <w:lastRenderedPageBreak/>
        <w:t>ชื่อโครงงานวิจัย</w:t>
      </w:r>
      <w:r w:rsidRPr="00D74F76">
        <w:rPr>
          <w:sz w:val="32"/>
          <w:szCs w:val="32"/>
        </w:rPr>
        <w:tab/>
      </w:r>
      <w:r w:rsidRPr="00D74F76">
        <w:rPr>
          <w:sz w:val="32"/>
          <w:szCs w:val="32"/>
        </w:rPr>
        <w:tab/>
      </w:r>
      <w:r w:rsidR="00DE43D8" w:rsidRPr="00DE43D8">
        <w:rPr>
          <w:b w:val="0"/>
          <w:bCs w:val="0"/>
          <w:sz w:val="32"/>
          <w:szCs w:val="32"/>
        </w:rPr>
        <w:t>CRMA Smart Cadet Platform</w:t>
      </w:r>
    </w:p>
    <w:p w14:paraId="6D413206" w14:textId="3BD8BDAE"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cs/>
        </w:rPr>
        <w:t>ผู้จัดทำโครงงาน</w:t>
      </w:r>
      <w:r w:rsidRPr="00D74F76">
        <w:rPr>
          <w:sz w:val="32"/>
          <w:szCs w:val="32"/>
          <w:cs/>
        </w:rPr>
        <w:tab/>
      </w:r>
      <w:r w:rsidRPr="00D74F76">
        <w:rPr>
          <w:sz w:val="32"/>
          <w:szCs w:val="32"/>
        </w:rPr>
        <w:tab/>
      </w:r>
      <w:r w:rsidRPr="00D74F76">
        <w:rPr>
          <w:b w:val="0"/>
          <w:bCs w:val="0"/>
          <w:sz w:val="32"/>
          <w:szCs w:val="32"/>
        </w:rPr>
        <w:t xml:space="preserve">1. </w:t>
      </w:r>
      <w:r w:rsidRPr="00D74F76">
        <w:rPr>
          <w:b w:val="0"/>
          <w:bCs w:val="0"/>
          <w:sz w:val="32"/>
          <w:szCs w:val="32"/>
          <w:cs/>
        </w:rPr>
        <w:t xml:space="preserve">นักเรียนนายร้อย </w:t>
      </w:r>
      <w:r w:rsidR="00DE43D8" w:rsidRPr="00DE43D8">
        <w:rPr>
          <w:b w:val="0"/>
          <w:bCs w:val="0"/>
          <w:sz w:val="32"/>
          <w:szCs w:val="32"/>
          <w:cs/>
        </w:rPr>
        <w:t>ชนกานต์ สุขสวัสดิ์</w:t>
      </w:r>
    </w:p>
    <w:p w14:paraId="7928F6AE" w14:textId="1B45CE08"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 xml:space="preserve">2. </w:t>
      </w:r>
      <w:r w:rsidRPr="00D74F76">
        <w:rPr>
          <w:b w:val="0"/>
          <w:bCs w:val="0"/>
          <w:sz w:val="32"/>
          <w:szCs w:val="32"/>
          <w:cs/>
        </w:rPr>
        <w:t xml:space="preserve">นักเรียนนายร้อย </w:t>
      </w:r>
      <w:r w:rsidR="00DE43D8" w:rsidRPr="00DE43D8">
        <w:rPr>
          <w:b w:val="0"/>
          <w:bCs w:val="0"/>
          <w:sz w:val="32"/>
          <w:szCs w:val="32"/>
          <w:cs/>
        </w:rPr>
        <w:t>ชัชณัชชา ชูบัวแก้ววสุ</w:t>
      </w:r>
    </w:p>
    <w:p w14:paraId="338C5DA2" w14:textId="7D32A8DA"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3.</w:t>
      </w:r>
      <w:r w:rsidRPr="00D74F76">
        <w:rPr>
          <w:b w:val="0"/>
          <w:bCs w:val="0"/>
          <w:sz w:val="32"/>
          <w:szCs w:val="32"/>
          <w:cs/>
        </w:rPr>
        <w:t xml:space="preserve"> นักเรียนนายร้อย</w:t>
      </w:r>
      <w:r w:rsidRPr="00D74F76">
        <w:rPr>
          <w:b w:val="0"/>
          <w:bCs w:val="0"/>
          <w:sz w:val="32"/>
          <w:szCs w:val="32"/>
        </w:rPr>
        <w:t xml:space="preserve"> </w:t>
      </w:r>
      <w:r w:rsidR="00DE43D8" w:rsidRPr="00DE43D8">
        <w:rPr>
          <w:b w:val="0"/>
          <w:bCs w:val="0"/>
          <w:sz w:val="32"/>
          <w:szCs w:val="32"/>
          <w:cs/>
        </w:rPr>
        <w:t>ธนกฤต ทองแถม</w:t>
      </w:r>
      <w:r w:rsidRPr="00D74F76">
        <w:rPr>
          <w:b w:val="0"/>
          <w:bCs w:val="0"/>
          <w:sz w:val="32"/>
          <w:szCs w:val="32"/>
        </w:rPr>
        <w:t>…</w:t>
      </w:r>
    </w:p>
    <w:p w14:paraId="2AF0E366" w14:textId="4AACCA99"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4.</w:t>
      </w:r>
      <w:r w:rsidRPr="00D74F76">
        <w:rPr>
          <w:b w:val="0"/>
          <w:bCs w:val="0"/>
          <w:sz w:val="32"/>
          <w:szCs w:val="32"/>
          <w:cs/>
        </w:rPr>
        <w:t xml:space="preserve"> นักเรียนนายร้อย</w:t>
      </w:r>
      <w:r w:rsidRPr="00D74F76">
        <w:rPr>
          <w:b w:val="0"/>
          <w:bCs w:val="0"/>
          <w:sz w:val="32"/>
          <w:szCs w:val="32"/>
        </w:rPr>
        <w:t xml:space="preserve"> </w:t>
      </w:r>
      <w:r w:rsidR="00DE43D8" w:rsidRPr="00DE43D8">
        <w:rPr>
          <w:b w:val="0"/>
          <w:bCs w:val="0"/>
          <w:sz w:val="32"/>
          <w:szCs w:val="32"/>
          <w:cs/>
        </w:rPr>
        <w:t>ธฤต กาญจนวัฒนกูล</w:t>
      </w:r>
    </w:p>
    <w:p w14:paraId="765087D5" w14:textId="7084418A" w:rsidR="006D4C02" w:rsidRPr="00D74F76" w:rsidRDefault="006D4C02" w:rsidP="006D4C02">
      <w:pPr>
        <w:pStyle w:val="Heading1"/>
        <w:tabs>
          <w:tab w:val="left" w:pos="1985"/>
          <w:tab w:val="left" w:pos="2268"/>
        </w:tabs>
        <w:spacing w:line="276" w:lineRule="auto"/>
        <w:jc w:val="both"/>
        <w:rPr>
          <w:sz w:val="32"/>
          <w:szCs w:val="32"/>
        </w:rPr>
      </w:pPr>
      <w:r w:rsidRPr="00D74F76">
        <w:rPr>
          <w:b w:val="0"/>
          <w:bCs w:val="0"/>
          <w:sz w:val="32"/>
          <w:szCs w:val="32"/>
        </w:rPr>
        <w:tab/>
      </w:r>
      <w:r w:rsidRPr="00D74F76">
        <w:rPr>
          <w:b w:val="0"/>
          <w:bCs w:val="0"/>
          <w:sz w:val="32"/>
          <w:szCs w:val="32"/>
        </w:rPr>
        <w:tab/>
        <w:t>5.</w:t>
      </w:r>
      <w:r w:rsidRPr="00D74F76">
        <w:rPr>
          <w:b w:val="0"/>
          <w:bCs w:val="0"/>
          <w:sz w:val="32"/>
          <w:szCs w:val="32"/>
          <w:cs/>
        </w:rPr>
        <w:t xml:space="preserve"> นักเรียนนายร้อย</w:t>
      </w:r>
      <w:r w:rsidRPr="00D74F76">
        <w:rPr>
          <w:b w:val="0"/>
          <w:bCs w:val="0"/>
          <w:sz w:val="32"/>
          <w:szCs w:val="32"/>
        </w:rPr>
        <w:t xml:space="preserve"> </w:t>
      </w:r>
      <w:r w:rsidR="00DE43D8" w:rsidRPr="00DE43D8">
        <w:rPr>
          <w:b w:val="0"/>
          <w:bCs w:val="0"/>
          <w:sz w:val="32"/>
          <w:szCs w:val="32"/>
          <w:cs/>
        </w:rPr>
        <w:t>นราธิป เชตุใจ</w:t>
      </w:r>
    </w:p>
    <w:p w14:paraId="0A77F709" w14:textId="45BFD9E4" w:rsidR="00505BB1" w:rsidRPr="00D74F76" w:rsidRDefault="00505BB1" w:rsidP="00505BB1">
      <w:pPr>
        <w:pStyle w:val="Heading1"/>
        <w:tabs>
          <w:tab w:val="left" w:pos="1985"/>
          <w:tab w:val="left" w:pos="2268"/>
        </w:tabs>
        <w:spacing w:line="276" w:lineRule="auto"/>
        <w:jc w:val="both"/>
        <w:rPr>
          <w:sz w:val="32"/>
          <w:szCs w:val="32"/>
        </w:rPr>
      </w:pPr>
      <w:r w:rsidRPr="00D74F76">
        <w:rPr>
          <w:b w:val="0"/>
          <w:bCs w:val="0"/>
          <w:sz w:val="32"/>
          <w:szCs w:val="32"/>
        </w:rPr>
        <w:tab/>
      </w:r>
      <w:r w:rsidRPr="00D74F76">
        <w:rPr>
          <w:b w:val="0"/>
          <w:bCs w:val="0"/>
          <w:sz w:val="32"/>
          <w:szCs w:val="32"/>
        </w:rPr>
        <w:tab/>
        <w:t>6.</w:t>
      </w:r>
      <w:r w:rsidRPr="00D74F76">
        <w:rPr>
          <w:b w:val="0"/>
          <w:bCs w:val="0"/>
          <w:sz w:val="32"/>
          <w:szCs w:val="32"/>
          <w:cs/>
        </w:rPr>
        <w:t xml:space="preserve"> นักเรียนนายร้อย</w:t>
      </w:r>
      <w:r w:rsidRPr="00D74F76">
        <w:rPr>
          <w:b w:val="0"/>
          <w:bCs w:val="0"/>
          <w:sz w:val="32"/>
          <w:szCs w:val="32"/>
        </w:rPr>
        <w:t xml:space="preserve"> </w:t>
      </w:r>
      <w:r w:rsidR="00DE43D8" w:rsidRPr="00DE43D8">
        <w:rPr>
          <w:b w:val="0"/>
          <w:bCs w:val="0"/>
          <w:sz w:val="32"/>
          <w:szCs w:val="32"/>
          <w:cs/>
        </w:rPr>
        <w:t>สรวิชญ์ ชุมพล</w:t>
      </w:r>
    </w:p>
    <w:p w14:paraId="374CC31A" w14:textId="2868FB6E" w:rsidR="006D4C02" w:rsidRPr="00D74F76" w:rsidRDefault="006D4C02" w:rsidP="006D4C02">
      <w:pPr>
        <w:pStyle w:val="Heading1"/>
        <w:tabs>
          <w:tab w:val="left" w:pos="1985"/>
          <w:tab w:val="left" w:pos="2268"/>
        </w:tabs>
        <w:spacing w:line="276" w:lineRule="auto"/>
        <w:jc w:val="both"/>
        <w:rPr>
          <w:sz w:val="32"/>
          <w:szCs w:val="32"/>
          <w:cs/>
        </w:rPr>
      </w:pPr>
      <w:r w:rsidRPr="00D74F76">
        <w:rPr>
          <w:sz w:val="32"/>
          <w:szCs w:val="32"/>
          <w:cs/>
        </w:rPr>
        <w:t>อาจารย์ที่ปรึกษา</w:t>
      </w:r>
      <w:r w:rsidRPr="00D74F76">
        <w:rPr>
          <w:b w:val="0"/>
          <w:bCs w:val="0"/>
          <w:sz w:val="32"/>
          <w:szCs w:val="32"/>
          <w:cs/>
        </w:rPr>
        <w:tab/>
      </w:r>
      <w:r w:rsidRPr="00D74F76">
        <w:rPr>
          <w:b w:val="0"/>
          <w:bCs w:val="0"/>
          <w:sz w:val="32"/>
          <w:szCs w:val="32"/>
        </w:rPr>
        <w:tab/>
      </w:r>
      <w:r w:rsidR="00DE43D8" w:rsidRPr="00DE43D8">
        <w:rPr>
          <w:b w:val="0"/>
          <w:bCs w:val="0"/>
          <w:sz w:val="32"/>
          <w:szCs w:val="32"/>
          <w:cs/>
        </w:rPr>
        <w:t>ร้อยเอก ฉัตรเฉลิม เกิดสวัสดิ์</w:t>
      </w:r>
    </w:p>
    <w:p w14:paraId="16E58414" w14:textId="77777777" w:rsidR="006D4C02" w:rsidRPr="00D74F76" w:rsidRDefault="006D4C02" w:rsidP="006D4C02">
      <w:pPr>
        <w:pStyle w:val="Heading1"/>
        <w:tabs>
          <w:tab w:val="left" w:pos="1985"/>
          <w:tab w:val="left" w:pos="2268"/>
        </w:tabs>
        <w:spacing w:after="320" w:line="276" w:lineRule="auto"/>
        <w:jc w:val="both"/>
        <w:rPr>
          <w:b w:val="0"/>
          <w:bCs w:val="0"/>
          <w:sz w:val="32"/>
          <w:szCs w:val="32"/>
          <w:cs/>
        </w:rPr>
      </w:pPr>
      <w:r w:rsidRPr="00D74F76">
        <w:rPr>
          <w:sz w:val="32"/>
          <w:szCs w:val="32"/>
          <w:cs/>
        </w:rPr>
        <w:t>ปริญญา</w:t>
      </w:r>
      <w:r w:rsidRPr="00D74F76">
        <w:rPr>
          <w:b w:val="0"/>
          <w:bCs w:val="0"/>
          <w:sz w:val="32"/>
          <w:szCs w:val="32"/>
        </w:rPr>
        <w:tab/>
      </w:r>
      <w:r w:rsidRPr="00D74F76">
        <w:rPr>
          <w:b w:val="0"/>
          <w:bCs w:val="0"/>
          <w:sz w:val="32"/>
          <w:szCs w:val="32"/>
        </w:rPr>
        <w:tab/>
      </w:r>
      <w:r w:rsidRPr="00D74F76">
        <w:rPr>
          <w:b w:val="0"/>
          <w:bCs w:val="0"/>
          <w:sz w:val="32"/>
          <w:szCs w:val="32"/>
          <w:cs/>
        </w:rPr>
        <w:t>วิทยาศาสตรบัณฑิต (ความมั่นคงปลอดภัยทางไซเบอร์)</w:t>
      </w:r>
    </w:p>
    <w:p w14:paraId="7E08BF9D" w14:textId="77777777" w:rsidR="006D4C02" w:rsidRPr="00D74F76" w:rsidRDefault="006D4C02" w:rsidP="006D4C02">
      <w:r w:rsidRPr="00D74F76">
        <w:t>------------------------------------------------------------------------------------------------------------------------</w:t>
      </w:r>
    </w:p>
    <w:p w14:paraId="060034F4" w14:textId="73AACA55" w:rsidR="00DE756C" w:rsidRPr="00DE756C" w:rsidRDefault="006D4C02" w:rsidP="00DE756C">
      <w:pPr>
        <w:tabs>
          <w:tab w:val="left" w:pos="567"/>
          <w:tab w:val="left" w:pos="1276"/>
          <w:tab w:val="left" w:pos="1985"/>
          <w:tab w:val="left" w:pos="2410"/>
          <w:tab w:val="left" w:pos="2835"/>
        </w:tabs>
        <w:spacing w:before="320" w:after="320" w:line="276" w:lineRule="auto"/>
        <w:jc w:val="center"/>
        <w:rPr>
          <w:b/>
          <w:bCs/>
          <w:sz w:val="36"/>
          <w:szCs w:val="36"/>
        </w:rPr>
      </w:pPr>
      <w:r w:rsidRPr="00D74F76">
        <w:rPr>
          <w:b/>
          <w:bCs/>
          <w:sz w:val="36"/>
          <w:szCs w:val="36"/>
          <w:cs/>
        </w:rPr>
        <w:t>บทคัดย่อ</w:t>
      </w:r>
    </w:p>
    <w:p w14:paraId="4ECD11E7" w14:textId="46A38A13" w:rsidR="006D4C02" w:rsidRDefault="00DE756C" w:rsidP="006D4C02">
      <w:pPr>
        <w:tabs>
          <w:tab w:val="left" w:pos="851"/>
        </w:tabs>
        <w:spacing w:line="276" w:lineRule="auto"/>
      </w:pPr>
      <w:r>
        <w:rPr>
          <w:cs/>
        </w:rPr>
        <w:tab/>
      </w:r>
      <w:r w:rsidRPr="00DE756C">
        <w:rPr>
          <w:cs/>
        </w:rPr>
        <w:t xml:space="preserve">งานวิจัยนี้มีวัตถุประสงค์เพื่อ </w:t>
      </w:r>
      <w:r w:rsidRPr="00DE756C">
        <w:t xml:space="preserve">1) </w:t>
      </w:r>
      <w:r w:rsidRPr="00DE756C">
        <w:rPr>
          <w:cs/>
        </w:rPr>
        <w:t xml:space="preserve">ออกแบบและพัฒนาระบบ </w:t>
      </w:r>
      <w:r w:rsidRPr="00DE756C">
        <w:t xml:space="preserve">CRMA Smart Cadet Platform </w:t>
      </w:r>
      <w:r w:rsidRPr="00DE756C">
        <w:rPr>
          <w:cs/>
        </w:rPr>
        <w:t>ซึ่งเป็นระบบบริการดิจิทัลแบบครบวงจร (</w:t>
      </w:r>
      <w:r w:rsidRPr="00DE756C">
        <w:t xml:space="preserve">One-Stop Digital Service) </w:t>
      </w:r>
      <w:r w:rsidRPr="00DE756C">
        <w:rPr>
          <w:cs/>
        </w:rPr>
        <w:t>สำหรับโรงเรียนนายร้อยพระจุลจอมเกล้า (รร.จปร.)</w:t>
      </w:r>
      <w:r w:rsidRPr="00DE756C">
        <w:t xml:space="preserve"> </w:t>
      </w:r>
      <w:r w:rsidRPr="00DE756C">
        <w:rPr>
          <w:cs/>
        </w:rPr>
        <w:t>ที่ครอบคลุมระบบตารางการ</w:t>
      </w:r>
      <w:r w:rsidR="00A613D0">
        <w:rPr>
          <w:rFonts w:hint="cs"/>
          <w:cs/>
        </w:rPr>
        <w:t>เรียน</w:t>
      </w:r>
      <w:r w:rsidRPr="00DE756C">
        <w:rPr>
          <w:cs/>
        </w:rPr>
        <w:t xml:space="preserve"> ผลการเรียน และพอร์ตโฟลิโอดิจิทัลผ่านช่องทางแอปพลิเคชันมือถือ เว็บพอร์ทัล และ </w:t>
      </w:r>
      <w:r w:rsidRPr="00DE756C">
        <w:t xml:space="preserve">LINE OA 2) </w:t>
      </w:r>
      <w:r w:rsidRPr="00DE756C">
        <w:rPr>
          <w:cs/>
        </w:rPr>
        <w:t>พัฒนาแพลตฟอร์มชุมชนกิจกรรม (</w:t>
      </w:r>
      <w:r w:rsidRPr="00DE756C">
        <w:t>CRMA Sport &amp; Activity Hub</w:t>
      </w:r>
      <w:r w:rsidR="00A613D0">
        <w:rPr>
          <w:rFonts w:hint="cs"/>
          <w:cs/>
        </w:rPr>
        <w:t xml:space="preserve"> </w:t>
      </w:r>
      <w:r w:rsidRPr="00DE756C">
        <w:rPr>
          <w:cs/>
        </w:rPr>
        <w:t>เพื่อกระตุ้นการมีส่วนร่วม</w:t>
      </w:r>
      <w:r w:rsidRPr="00DE756C">
        <w:t xml:space="preserve"> </w:t>
      </w:r>
      <w:r w:rsidRPr="00DE756C">
        <w:rPr>
          <w:cs/>
        </w:rPr>
        <w:t xml:space="preserve">และ </w:t>
      </w:r>
      <w:r w:rsidRPr="00DE756C">
        <w:t xml:space="preserve">3) </w:t>
      </w:r>
      <w:r w:rsidRPr="00DE756C">
        <w:rPr>
          <w:cs/>
        </w:rPr>
        <w:t>วิเคราะห์ข้อมูลพฤติกรรมผ่านเครือข่ายสังคม (</w:t>
      </w:r>
      <w:r w:rsidRPr="00DE756C">
        <w:t xml:space="preserve">Social Network Analysis) </w:t>
      </w:r>
      <w:r w:rsidRPr="00DE756C">
        <w:rPr>
          <w:cs/>
        </w:rPr>
        <w:t>เพื่อสนับสนุนการตัดสินใจของผู้บังคับบัญชา</w:t>
      </w:r>
    </w:p>
    <w:p w14:paraId="792F1721" w14:textId="0AF4CFE0" w:rsidR="006D4C02" w:rsidRPr="00D74F76" w:rsidRDefault="00DE756C" w:rsidP="006D4C02">
      <w:pPr>
        <w:tabs>
          <w:tab w:val="left" w:pos="851"/>
        </w:tabs>
        <w:spacing w:line="276" w:lineRule="auto"/>
      </w:pPr>
      <w:r>
        <w:rPr>
          <w:cs/>
        </w:rPr>
        <w:tab/>
      </w:r>
      <w:r w:rsidRPr="00DE756C">
        <w:rPr>
          <w:cs/>
        </w:rPr>
        <w:t xml:space="preserve">ข้อสรุปจากการศึกษานี้ชี้ให้เห็นว่า แพลตฟอร์ม </w:t>
      </w:r>
      <w:r w:rsidRPr="00DE756C">
        <w:t xml:space="preserve">CRMA Smart Cadet Platform </w:t>
      </w:r>
      <w:r w:rsidRPr="00DE756C">
        <w:rPr>
          <w:cs/>
        </w:rPr>
        <w:t>ไม่เพียงแต่ช่วยยกระดับคุณภาพชีวิตประจำวันและลดความเครียดของนักเรียนนายร้อย</w:t>
      </w:r>
      <w:r w:rsidRPr="00DE756C">
        <w:t xml:space="preserve"> </w:t>
      </w:r>
      <w:r w:rsidRPr="00DE756C">
        <w:rPr>
          <w:cs/>
        </w:rPr>
        <w:t>แต่ยังเป็นการเปลี่ยนกระบวนทัศน์ของ รร.จปร.</w:t>
      </w:r>
      <w:r w:rsidRPr="00DE756C">
        <w:t xml:space="preserve"> </w:t>
      </w:r>
      <w:r w:rsidRPr="00DE756C">
        <w:rPr>
          <w:cs/>
        </w:rPr>
        <w:t>ไปสู่การบริหารจัดการที่ขับเคลื่อนด้วยข้อมูล (</w:t>
      </w:r>
      <w:r w:rsidRPr="00DE756C">
        <w:t xml:space="preserve">Data-Driven Administration) </w:t>
      </w:r>
      <w:r w:rsidRPr="00DE756C">
        <w:rPr>
          <w:cs/>
        </w:rPr>
        <w:t>ซึ่งช่วยให้ผู้บังคับบัญชาสามารถจัดสรรทรัพยากรและประเมินผลได้อย่างแม่นยำ ส่งเสริมให้สถาบันก้าวสู่การเป็นต้นแบบการศึกษาทางทหารที่ทันสมัยในระดับภูมิภาค</w:t>
      </w:r>
    </w:p>
    <w:p w14:paraId="1E974267" w14:textId="3AB4D564" w:rsidR="006D4C02" w:rsidRPr="00D74F76" w:rsidRDefault="006D4C02" w:rsidP="006D4C02">
      <w:pPr>
        <w:tabs>
          <w:tab w:val="left" w:pos="851"/>
        </w:tabs>
        <w:spacing w:line="276" w:lineRule="auto"/>
      </w:pPr>
      <w:r w:rsidRPr="00D74F76">
        <w:rPr>
          <w:cs/>
        </w:rPr>
        <w:t xml:space="preserve">คำสำคัญ </w:t>
      </w:r>
      <w:r w:rsidRPr="00D74F76">
        <w:t xml:space="preserve">: </w:t>
      </w:r>
      <w:r w:rsidR="00DE756C" w:rsidRPr="00DE756C">
        <w:t xml:space="preserve">CRMA Smart Cadet Platform, </w:t>
      </w:r>
      <w:r w:rsidR="00DE756C" w:rsidRPr="00DE756C">
        <w:rPr>
          <w:cs/>
        </w:rPr>
        <w:t>แหล่งข้อมูลกลาง (</w:t>
      </w:r>
      <w:r w:rsidR="00DE756C" w:rsidRPr="00DE756C">
        <w:t xml:space="preserve">Single Source of Truth), </w:t>
      </w:r>
      <w:r w:rsidR="00DE756C" w:rsidRPr="00DE756C">
        <w:rPr>
          <w:cs/>
        </w:rPr>
        <w:t>การบริหารจัดการที่ขับเคลื่อนด้วยข้อมูล (</w:t>
      </w:r>
      <w:r w:rsidR="00DE756C" w:rsidRPr="00DE756C">
        <w:t xml:space="preserve">Data-Driven Administration), </w:t>
      </w:r>
      <w:r w:rsidR="00DE756C" w:rsidRPr="00DE756C">
        <w:rPr>
          <w:cs/>
        </w:rPr>
        <w:t>การวิเคราะห์เครือข่ายสังคม (</w:t>
      </w:r>
      <w:r w:rsidR="00DE756C" w:rsidRPr="00DE756C">
        <w:t>Social Network Analysis)</w:t>
      </w:r>
    </w:p>
    <w:p w14:paraId="2BDB352C" w14:textId="2BB7C0D5"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rPr>
        <w:lastRenderedPageBreak/>
        <w:t>Project Title</w:t>
      </w:r>
      <w:r w:rsidRPr="00D74F76">
        <w:rPr>
          <w:sz w:val="32"/>
          <w:szCs w:val="32"/>
        </w:rPr>
        <w:tab/>
      </w:r>
      <w:r w:rsidRPr="00D74F76">
        <w:rPr>
          <w:sz w:val="32"/>
          <w:szCs w:val="32"/>
        </w:rPr>
        <w:tab/>
      </w:r>
      <w:r w:rsidR="00A613D0" w:rsidRPr="00DE43D8">
        <w:rPr>
          <w:b w:val="0"/>
          <w:bCs w:val="0"/>
          <w:sz w:val="32"/>
          <w:szCs w:val="32"/>
        </w:rPr>
        <w:t>CRMA Smart Cadet Platform</w:t>
      </w:r>
    </w:p>
    <w:p w14:paraId="1393A4F7"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sz w:val="32"/>
          <w:szCs w:val="32"/>
        </w:rPr>
        <w:t>Researcher’s name</w:t>
      </w:r>
      <w:r w:rsidRPr="00D74F76">
        <w:rPr>
          <w:sz w:val="32"/>
          <w:szCs w:val="32"/>
          <w:cs/>
        </w:rPr>
        <w:tab/>
      </w:r>
      <w:r w:rsidRPr="00D74F76">
        <w:rPr>
          <w:sz w:val="32"/>
          <w:szCs w:val="32"/>
        </w:rPr>
        <w:tab/>
      </w:r>
      <w:r w:rsidRPr="00D74F76">
        <w:rPr>
          <w:b w:val="0"/>
          <w:bCs w:val="0"/>
          <w:sz w:val="32"/>
          <w:szCs w:val="32"/>
        </w:rPr>
        <w:t>1. Cadet. ….</w:t>
      </w:r>
    </w:p>
    <w:p w14:paraId="222C5240"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2. Cadet. ….</w:t>
      </w:r>
    </w:p>
    <w:p w14:paraId="195C35C6"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3. Cadet. …</w:t>
      </w:r>
    </w:p>
    <w:p w14:paraId="01879C37" w14:textId="77777777" w:rsidR="006D4C02"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4. Cadet. …</w:t>
      </w:r>
    </w:p>
    <w:p w14:paraId="4A808EB2" w14:textId="77777777" w:rsidR="00505BB1" w:rsidRPr="00D74F76" w:rsidRDefault="006D4C02"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5. Cadet. …</w:t>
      </w:r>
    </w:p>
    <w:p w14:paraId="40EF1CA8" w14:textId="77777777" w:rsidR="006D4C02" w:rsidRPr="00D74F76" w:rsidRDefault="00505BB1" w:rsidP="006D4C02">
      <w:pPr>
        <w:pStyle w:val="Heading1"/>
        <w:tabs>
          <w:tab w:val="left" w:pos="1985"/>
          <w:tab w:val="left" w:pos="2268"/>
        </w:tabs>
        <w:spacing w:line="276" w:lineRule="auto"/>
        <w:jc w:val="both"/>
        <w:rPr>
          <w:b w:val="0"/>
          <w:bCs w:val="0"/>
          <w:sz w:val="32"/>
          <w:szCs w:val="32"/>
        </w:rPr>
      </w:pPr>
      <w:r w:rsidRPr="00D74F76">
        <w:rPr>
          <w:b w:val="0"/>
          <w:bCs w:val="0"/>
          <w:sz w:val="32"/>
          <w:szCs w:val="32"/>
        </w:rPr>
        <w:tab/>
      </w:r>
      <w:r w:rsidRPr="00D74F76">
        <w:rPr>
          <w:b w:val="0"/>
          <w:bCs w:val="0"/>
          <w:sz w:val="32"/>
          <w:szCs w:val="32"/>
        </w:rPr>
        <w:tab/>
        <w:t>6. Cadet. …</w:t>
      </w:r>
      <w:r w:rsidR="006D4C02" w:rsidRPr="00D74F76">
        <w:rPr>
          <w:sz w:val="32"/>
          <w:szCs w:val="32"/>
          <w:cs/>
        </w:rPr>
        <w:tab/>
      </w:r>
    </w:p>
    <w:p w14:paraId="302B1DBE" w14:textId="77777777" w:rsidR="006D4C02" w:rsidRPr="00D74F76" w:rsidRDefault="006D4C02" w:rsidP="006D4C02">
      <w:pPr>
        <w:pStyle w:val="Heading1"/>
        <w:tabs>
          <w:tab w:val="left" w:pos="1985"/>
          <w:tab w:val="left" w:pos="2268"/>
        </w:tabs>
        <w:spacing w:line="276" w:lineRule="auto"/>
        <w:jc w:val="both"/>
        <w:rPr>
          <w:sz w:val="32"/>
          <w:szCs w:val="32"/>
          <w:cs/>
        </w:rPr>
      </w:pPr>
      <w:r w:rsidRPr="00D74F76">
        <w:rPr>
          <w:sz w:val="32"/>
          <w:szCs w:val="32"/>
        </w:rPr>
        <w:t>Advisor</w:t>
      </w:r>
      <w:r w:rsidRPr="00D74F76">
        <w:rPr>
          <w:b w:val="0"/>
          <w:bCs w:val="0"/>
          <w:sz w:val="32"/>
          <w:szCs w:val="32"/>
          <w:cs/>
        </w:rPr>
        <w:tab/>
      </w:r>
      <w:r w:rsidRPr="00D74F76">
        <w:rPr>
          <w:b w:val="0"/>
          <w:bCs w:val="0"/>
          <w:sz w:val="32"/>
          <w:szCs w:val="32"/>
        </w:rPr>
        <w:tab/>
        <w:t>……</w:t>
      </w:r>
    </w:p>
    <w:p w14:paraId="0120CB28" w14:textId="77777777" w:rsidR="006D4C02" w:rsidRPr="00D74F76" w:rsidRDefault="006D4C02" w:rsidP="006D4C02">
      <w:pPr>
        <w:pStyle w:val="Heading1"/>
        <w:tabs>
          <w:tab w:val="left" w:pos="1985"/>
          <w:tab w:val="left" w:pos="2268"/>
        </w:tabs>
        <w:spacing w:after="320" w:line="276" w:lineRule="auto"/>
        <w:jc w:val="both"/>
        <w:rPr>
          <w:b w:val="0"/>
          <w:bCs w:val="0"/>
          <w:sz w:val="32"/>
          <w:szCs w:val="32"/>
        </w:rPr>
      </w:pPr>
      <w:r w:rsidRPr="00D74F76">
        <w:rPr>
          <w:sz w:val="32"/>
          <w:szCs w:val="32"/>
        </w:rPr>
        <w:t>Academic Degree</w:t>
      </w:r>
      <w:r w:rsidRPr="00D74F76">
        <w:rPr>
          <w:b w:val="0"/>
          <w:bCs w:val="0"/>
          <w:sz w:val="32"/>
          <w:szCs w:val="32"/>
        </w:rPr>
        <w:tab/>
      </w:r>
      <w:r w:rsidRPr="00D74F76">
        <w:rPr>
          <w:b w:val="0"/>
          <w:bCs w:val="0"/>
          <w:sz w:val="32"/>
          <w:szCs w:val="32"/>
        </w:rPr>
        <w:tab/>
      </w:r>
      <w:proofErr w:type="spellStart"/>
      <w:r w:rsidR="007F7FC9" w:rsidRPr="00D74F76">
        <w:rPr>
          <w:b w:val="0"/>
          <w:bCs w:val="0"/>
          <w:sz w:val="32"/>
          <w:szCs w:val="32"/>
        </w:rPr>
        <w:t>Bechelor</w:t>
      </w:r>
      <w:proofErr w:type="spellEnd"/>
      <w:r w:rsidR="007F7FC9" w:rsidRPr="00D74F76">
        <w:rPr>
          <w:b w:val="0"/>
          <w:bCs w:val="0"/>
          <w:sz w:val="32"/>
          <w:szCs w:val="32"/>
        </w:rPr>
        <w:t xml:space="preserve"> of Science Program in Cyber Security Degree</w:t>
      </w:r>
    </w:p>
    <w:p w14:paraId="621E7BCB" w14:textId="77777777" w:rsidR="006D4C02" w:rsidRPr="00D74F76" w:rsidRDefault="006D4C02" w:rsidP="006D4C02">
      <w:r w:rsidRPr="00D74F76">
        <w:t>------------------------------------------------------------------------------------------------------------------------</w:t>
      </w:r>
    </w:p>
    <w:p w14:paraId="468018C7" w14:textId="77777777" w:rsidR="006D4C02" w:rsidRPr="00D74F76" w:rsidRDefault="006D4C02" w:rsidP="006D4C02">
      <w:pPr>
        <w:tabs>
          <w:tab w:val="left" w:pos="567"/>
          <w:tab w:val="left" w:pos="1276"/>
          <w:tab w:val="left" w:pos="1985"/>
          <w:tab w:val="left" w:pos="2410"/>
          <w:tab w:val="left" w:pos="2835"/>
        </w:tabs>
        <w:spacing w:before="320" w:after="320" w:line="276" w:lineRule="auto"/>
        <w:jc w:val="center"/>
        <w:rPr>
          <w:b/>
          <w:bCs/>
          <w:sz w:val="36"/>
          <w:szCs w:val="36"/>
        </w:rPr>
      </w:pPr>
      <w:r w:rsidRPr="00D74F76">
        <w:rPr>
          <w:b/>
          <w:bCs/>
          <w:sz w:val="36"/>
          <w:szCs w:val="36"/>
        </w:rPr>
        <w:t>Abstract</w:t>
      </w:r>
    </w:p>
    <w:p w14:paraId="3B435D2A" w14:textId="77777777" w:rsidR="006D4C02" w:rsidRPr="00D74F76" w:rsidRDefault="006D4C02" w:rsidP="006D4C02">
      <w:pPr>
        <w:tabs>
          <w:tab w:val="left" w:pos="851"/>
        </w:tabs>
        <w:spacing w:line="276" w:lineRule="auto"/>
      </w:pPr>
      <w:r w:rsidRPr="00D74F76">
        <w:tab/>
      </w:r>
      <w:r w:rsidRPr="00D74F76">
        <w:rPr>
          <w:cs/>
        </w:rPr>
        <w:t>เป็นข้อความโดยสรุปของรายงานที่ สั้น กะทัดรัด ชัดเจน ได้ใจความ และครอบคลุมเนื้อหาสำคัญของการศึกษา ประกอบด้วย การวิจัยนี้มีวัตถุประสงค์อย่างไร มีวิธีการอย่างไร ได้ข้อค้นพบอะไรบ้าง ได้ข้อสรุปอย่างไร</w:t>
      </w:r>
      <w:r w:rsidRPr="00D74F76">
        <w:t>………………………………………………………………………………………………………</w:t>
      </w:r>
      <w:r w:rsidRPr="00D74F76">
        <w:rPr>
          <w:cs/>
        </w:rPr>
        <w:t xml:space="preserve"> </w:t>
      </w:r>
      <w:r w:rsidRPr="00D74F76">
        <w:t>………………………………..……………………………………………………………………………………………………………………………………………………………………………………………………………………………………………………………………………………………………………………………………………………………………………………………………………</w:t>
      </w:r>
    </w:p>
    <w:p w14:paraId="2259EA0E" w14:textId="77777777" w:rsidR="006D4C02" w:rsidRPr="00D74F76" w:rsidRDefault="006D4C02" w:rsidP="006D4C02">
      <w:pPr>
        <w:tabs>
          <w:tab w:val="left" w:pos="851"/>
        </w:tabs>
        <w:spacing w:line="276" w:lineRule="auto"/>
      </w:pPr>
    </w:p>
    <w:p w14:paraId="6E74CDBC" w14:textId="77777777" w:rsidR="006D4C02" w:rsidRPr="00D74F76" w:rsidRDefault="006D4C02" w:rsidP="006D4C02">
      <w:pPr>
        <w:tabs>
          <w:tab w:val="left" w:pos="851"/>
        </w:tabs>
        <w:spacing w:line="276" w:lineRule="auto"/>
      </w:pPr>
    </w:p>
    <w:p w14:paraId="12059D69" w14:textId="77777777" w:rsidR="006D4C02" w:rsidRPr="00D74F76" w:rsidRDefault="006D4C02" w:rsidP="006D4C02">
      <w:pPr>
        <w:tabs>
          <w:tab w:val="left" w:pos="851"/>
        </w:tabs>
        <w:spacing w:line="276" w:lineRule="auto"/>
      </w:pPr>
    </w:p>
    <w:p w14:paraId="7C747F36" w14:textId="77777777" w:rsidR="006D4C02" w:rsidRPr="00D74F76" w:rsidRDefault="006D4C02" w:rsidP="006D4C02">
      <w:pPr>
        <w:tabs>
          <w:tab w:val="left" w:pos="851"/>
        </w:tabs>
        <w:spacing w:line="276" w:lineRule="auto"/>
      </w:pPr>
    </w:p>
    <w:p w14:paraId="1C41320E" w14:textId="77777777" w:rsidR="006D4C02" w:rsidRPr="00D74F76" w:rsidRDefault="006D4C02" w:rsidP="006D4C02">
      <w:pPr>
        <w:tabs>
          <w:tab w:val="left" w:pos="851"/>
        </w:tabs>
        <w:spacing w:line="276" w:lineRule="auto"/>
      </w:pPr>
    </w:p>
    <w:p w14:paraId="0C2A0B3F" w14:textId="77777777" w:rsidR="00505BB1" w:rsidRPr="00D74F76" w:rsidRDefault="00505BB1" w:rsidP="006D4C02">
      <w:pPr>
        <w:tabs>
          <w:tab w:val="left" w:pos="851"/>
        </w:tabs>
        <w:spacing w:line="276" w:lineRule="auto"/>
      </w:pPr>
    </w:p>
    <w:p w14:paraId="43FE204A" w14:textId="77777777" w:rsidR="006D4C02" w:rsidRPr="00D74F76" w:rsidRDefault="006D4C02" w:rsidP="006D4C02">
      <w:pPr>
        <w:tabs>
          <w:tab w:val="left" w:pos="851"/>
        </w:tabs>
        <w:spacing w:line="276" w:lineRule="auto"/>
      </w:pPr>
    </w:p>
    <w:p w14:paraId="07299DC3" w14:textId="77777777" w:rsidR="006D4C02" w:rsidRPr="00D74F76" w:rsidRDefault="006D4C02" w:rsidP="006D4C02">
      <w:pPr>
        <w:tabs>
          <w:tab w:val="left" w:pos="851"/>
        </w:tabs>
        <w:spacing w:line="276" w:lineRule="auto"/>
      </w:pPr>
      <w:proofErr w:type="gramStart"/>
      <w:r w:rsidRPr="00D74F76">
        <w:t>Keyword</w:t>
      </w:r>
      <w:r w:rsidRPr="00D74F76">
        <w:rPr>
          <w:cs/>
        </w:rPr>
        <w:t xml:space="preserve"> </w:t>
      </w:r>
      <w:r w:rsidRPr="00D74F76">
        <w:t>:</w:t>
      </w:r>
      <w:proofErr w:type="gramEnd"/>
      <w:r w:rsidRPr="00D74F76">
        <w:t xml:space="preserve"> ……………………………………………………………………………………………………………………………</w:t>
      </w:r>
    </w:p>
    <w:p w14:paraId="62960460" w14:textId="77777777" w:rsidR="006D4C02" w:rsidRPr="00D74F76" w:rsidRDefault="006D4C02" w:rsidP="006D4C02">
      <w:pPr>
        <w:pStyle w:val="Heading1"/>
        <w:spacing w:after="640"/>
        <w:rPr>
          <w:cs/>
        </w:rPr>
      </w:pPr>
      <w:r w:rsidRPr="00D74F76">
        <w:rPr>
          <w:cs/>
        </w:rPr>
        <w:lastRenderedPageBreak/>
        <w:t>กิตติกรรมประกาศ</w:t>
      </w:r>
    </w:p>
    <w:p w14:paraId="45D569BC" w14:textId="77777777" w:rsidR="00C67789" w:rsidRDefault="006D4C02" w:rsidP="00C67789">
      <w:pPr>
        <w:tabs>
          <w:tab w:val="left" w:pos="709"/>
        </w:tabs>
      </w:pPr>
      <w:r w:rsidRPr="00D74F76">
        <w:rPr>
          <w:cs/>
        </w:rPr>
        <w:tab/>
      </w:r>
      <w:r w:rsidR="00C67789" w:rsidRPr="00C67789">
        <w:rPr>
          <w:cs/>
        </w:rPr>
        <w:t>โครงงานวิจัยการพัฒนาระบบ "</w:t>
      </w:r>
      <w:r w:rsidR="00C67789" w:rsidRPr="00C67789">
        <w:t xml:space="preserve">CRMA Smart Cadet Platform" </w:t>
      </w:r>
      <w:r w:rsidR="00C67789" w:rsidRPr="00C67789">
        <w:rPr>
          <w:cs/>
        </w:rPr>
        <w:t>ซึ่งเป็นระบบบริการดิจิทัลแบบครบวงจร (</w:t>
      </w:r>
      <w:r w:rsidR="00C67789" w:rsidRPr="00C67789">
        <w:t xml:space="preserve">One-Stop Digital Service) </w:t>
      </w:r>
      <w:r w:rsidR="00C67789" w:rsidRPr="00C67789">
        <w:rPr>
          <w:cs/>
        </w:rPr>
        <w:t xml:space="preserve">ฉบับนี้ สำเร็จลุล่วงไปได้ด้วยดี เนื่องจากได้รับความกรุณาและการสนับสนุนอย่างดียิ่งจากหลายภาคส่วน คณะผู้วิจัยขอขอบพระคุณ ผู้บังคับบัญชา คณาจารย์ และนายทหารปกครอง โรงเรียนนายร้อยพระจุลจอมเกล้า (รร.จปร.) ที่ได้ให้คำปรึกษา อนุมัติการดำเนินงาน ตลอดจนมอบวิสัยทัศน์และข้อเสนอแนะอันเป็นประโยชน์อย่างยิ่งในการพัฒนาระบบ   </w:t>
      </w:r>
    </w:p>
    <w:p w14:paraId="387B187A" w14:textId="77777777" w:rsidR="00C67789" w:rsidRDefault="00C67789" w:rsidP="00C67789">
      <w:pPr>
        <w:tabs>
          <w:tab w:val="left" w:pos="709"/>
        </w:tabs>
      </w:pPr>
      <w:r>
        <w:rPr>
          <w:cs/>
        </w:rPr>
        <w:tab/>
      </w:r>
      <w:r w:rsidRPr="00C67789">
        <w:rPr>
          <w:cs/>
        </w:rPr>
        <w:t>ขอขอบคุณนักเรียนนายร้อย (นนร.) ที่ให้ความร่วมมือในการให้ข้อมูลเชิงลึกผ่านการสัมภาษณ์กลุ่มย่อย (</w:t>
      </w:r>
      <w:r w:rsidRPr="00C67789">
        <w:t xml:space="preserve">Focus Group) </w:t>
      </w:r>
      <w:r w:rsidRPr="00C67789">
        <w:rPr>
          <w:cs/>
        </w:rPr>
        <w:t>รวมถึงการร่วมทดสอบใช้งานระบบต้นแบบและตอบแบบสอบถาม ข้อมูลจากการใช้งานจริงของพวกท่านเป็นส่วนสำคัญที่ทำให้การพัฒนาระบบนิเวศดิจิทัล (</w:t>
      </w:r>
      <w:r w:rsidRPr="00C67789">
        <w:t xml:space="preserve">Digital Ecosystem) </w:t>
      </w:r>
      <w:r w:rsidRPr="00C67789">
        <w:rPr>
          <w:cs/>
        </w:rPr>
        <w:t>แบบแหล่งข้อมูลกลาง (</w:t>
      </w:r>
      <w:r w:rsidRPr="00C67789">
        <w:t xml:space="preserve">Single Source of Truth) </w:t>
      </w:r>
      <w:r w:rsidRPr="00C67789">
        <w:rPr>
          <w:cs/>
        </w:rPr>
        <w:t>สามารถแก้ไขปัญหาข้อขัดข้องในการสื่อสาร (</w:t>
      </w:r>
      <w:r w:rsidRPr="00C67789">
        <w:t xml:space="preserve">Information Friction) </w:t>
      </w:r>
      <w:r w:rsidRPr="00C67789">
        <w:rPr>
          <w:cs/>
        </w:rPr>
        <w:t xml:space="preserve">และตอบโจทย์การใช้งานในชีวิตประจำวันได้อย่างแท้จริง    </w:t>
      </w:r>
    </w:p>
    <w:p w14:paraId="1B266FBC" w14:textId="6566DFED" w:rsidR="00C67789" w:rsidRDefault="00C67789" w:rsidP="00C67789">
      <w:pPr>
        <w:tabs>
          <w:tab w:val="left" w:pos="709"/>
        </w:tabs>
      </w:pPr>
      <w:r>
        <w:rPr>
          <w:cs/>
        </w:rPr>
        <w:tab/>
      </w:r>
      <w:r w:rsidRPr="00C67789">
        <w:rPr>
          <w:cs/>
        </w:rPr>
        <w:t>ขอขอบคุณผู้มีส่วนเกี่ยวข้องทุกท่านที่ไม่ได้กล่าวนามไว้ ณ ที่นี้ ที่มีส่วนช่วยให้โครงงานวิจัยนี้สำเร็จลุล่วงไปได้ด้วยดี</w:t>
      </w:r>
    </w:p>
    <w:p w14:paraId="115E45FF" w14:textId="5D838F89" w:rsidR="006D4C02" w:rsidRPr="00D74F76" w:rsidRDefault="006D4C02" w:rsidP="00C67789">
      <w:pPr>
        <w:tabs>
          <w:tab w:val="left" w:pos="709"/>
        </w:tabs>
      </w:pPr>
      <w:r w:rsidRPr="00D74F76">
        <w:tab/>
      </w:r>
      <w:r w:rsidRPr="00D74F76">
        <w:rPr>
          <w:cs/>
        </w:rPr>
        <w:t xml:space="preserve">ขอขอบคุณ กรมวิทยาศาสตร์ และเทคโนโลยีกลาโหม ที่กรุณาให้การสนับสนุนงบประมาณในการวิจัยครั้งนี้ </w:t>
      </w:r>
    </w:p>
    <w:p w14:paraId="68B0152F" w14:textId="77777777" w:rsidR="006D4C02" w:rsidRPr="00D74F76" w:rsidRDefault="006D4C02" w:rsidP="006D4C02"/>
    <w:p w14:paraId="4629AC34" w14:textId="77777777" w:rsidR="006D4C02" w:rsidRPr="00D74F76" w:rsidRDefault="006D4C02" w:rsidP="006D4C02"/>
    <w:p w14:paraId="47C01198" w14:textId="77777777" w:rsidR="006D4C02" w:rsidRPr="00D74F76" w:rsidRDefault="006D4C02" w:rsidP="006D4C02"/>
    <w:p w14:paraId="2E6FD1BB" w14:textId="77777777" w:rsidR="006D4C02" w:rsidRPr="00D74F76" w:rsidRDefault="006D4C02" w:rsidP="006D4C02"/>
    <w:p w14:paraId="12CDC0CA" w14:textId="77777777" w:rsidR="006D4C02" w:rsidRPr="00D74F76" w:rsidRDefault="006D4C02" w:rsidP="006D4C02">
      <w:pPr>
        <w:jc w:val="right"/>
      </w:pPr>
      <w:r w:rsidRPr="00D74F76">
        <w:rPr>
          <w:cs/>
        </w:rPr>
        <w:t>คณะผู้จัดทำ</w:t>
      </w:r>
    </w:p>
    <w:p w14:paraId="7A69AE4A" w14:textId="77777777" w:rsidR="006D4C02" w:rsidRPr="00D74F76" w:rsidRDefault="007D5BAB" w:rsidP="006D4C02">
      <w:pPr>
        <w:jc w:val="right"/>
      </w:pPr>
      <w:r w:rsidRPr="00D74F76">
        <w:t xml:space="preserve">  </w:t>
      </w:r>
      <w:r w:rsidR="006D4C02" w:rsidRPr="00D74F76">
        <w:rPr>
          <w:cs/>
        </w:rPr>
        <w:t xml:space="preserve">ธันวาคม </w:t>
      </w:r>
      <w:r w:rsidR="006D4C02" w:rsidRPr="00D74F76">
        <w:t>256</w:t>
      </w:r>
      <w:r w:rsidRPr="00D74F76">
        <w:t>9</w:t>
      </w:r>
    </w:p>
    <w:p w14:paraId="435053D4" w14:textId="77777777" w:rsidR="006D4C02" w:rsidRPr="00D74F76" w:rsidRDefault="006D4C02" w:rsidP="006D4C02">
      <w:r w:rsidRPr="00D74F76">
        <w:tab/>
      </w:r>
      <w:r w:rsidRPr="00D74F76">
        <w:tab/>
      </w:r>
    </w:p>
    <w:p w14:paraId="7BACCB19" w14:textId="77777777" w:rsidR="006D4C02" w:rsidRPr="00D74F76" w:rsidRDefault="006D4C02">
      <w:pPr>
        <w:jc w:val="left"/>
        <w:rPr>
          <w:b/>
          <w:bCs/>
          <w:sz w:val="40"/>
          <w:szCs w:val="40"/>
        </w:rPr>
      </w:pPr>
      <w:r w:rsidRPr="00D74F76">
        <w:rPr>
          <w:b/>
          <w:bCs/>
          <w:sz w:val="40"/>
          <w:szCs w:val="40"/>
        </w:rPr>
        <w:br w:type="page"/>
      </w:r>
    </w:p>
    <w:p w14:paraId="2EF86B2E" w14:textId="77777777" w:rsidR="006D4C02" w:rsidRPr="00D74F76" w:rsidRDefault="006D4C02" w:rsidP="006D4C02">
      <w:pPr>
        <w:pStyle w:val="Heading1"/>
        <w:spacing w:after="320"/>
        <w:rPr>
          <w:cs/>
        </w:rPr>
      </w:pPr>
      <w:r w:rsidRPr="00D74F76">
        <w:rPr>
          <w:cs/>
        </w:rPr>
        <w:lastRenderedPageBreak/>
        <w:t>สารบัญ</w:t>
      </w:r>
    </w:p>
    <w:tbl>
      <w:tblPr>
        <w:tblW w:w="0" w:type="auto"/>
        <w:tblLook w:val="04A0" w:firstRow="1" w:lastRow="0" w:firstColumn="1" w:lastColumn="0" w:noHBand="0" w:noVBand="1"/>
      </w:tblPr>
      <w:tblGrid>
        <w:gridCol w:w="7366"/>
        <w:gridCol w:w="959"/>
      </w:tblGrid>
      <w:tr w:rsidR="00AE0DA9" w:rsidRPr="00D74F76" w14:paraId="1CD7D753" w14:textId="77777777" w:rsidTr="00B5643F">
        <w:tc>
          <w:tcPr>
            <w:tcW w:w="7366" w:type="dxa"/>
          </w:tcPr>
          <w:p w14:paraId="0B34892C" w14:textId="77777777" w:rsidR="006D4C02" w:rsidRPr="00D74F76" w:rsidRDefault="006D4C02" w:rsidP="00487454"/>
        </w:tc>
        <w:tc>
          <w:tcPr>
            <w:tcW w:w="959" w:type="dxa"/>
          </w:tcPr>
          <w:p w14:paraId="797F1F11" w14:textId="77777777" w:rsidR="006D4C02" w:rsidRPr="00D74F76" w:rsidRDefault="006D4C02" w:rsidP="00B5643F">
            <w:pPr>
              <w:jc w:val="center"/>
              <w:rPr>
                <w:cs/>
              </w:rPr>
            </w:pPr>
            <w:r w:rsidRPr="00D74F76">
              <w:rPr>
                <w:cs/>
              </w:rPr>
              <w:t>หน้า</w:t>
            </w:r>
          </w:p>
        </w:tc>
      </w:tr>
      <w:tr w:rsidR="00AE0DA9" w:rsidRPr="00D74F76" w14:paraId="453AAFE1" w14:textId="77777777" w:rsidTr="00B5643F">
        <w:tc>
          <w:tcPr>
            <w:tcW w:w="7366" w:type="dxa"/>
          </w:tcPr>
          <w:p w14:paraId="1F6C4047" w14:textId="77777777" w:rsidR="006D4C02" w:rsidRPr="00D74F76" w:rsidRDefault="006D4C02" w:rsidP="00487454">
            <w:r w:rsidRPr="00D74F76">
              <w:rPr>
                <w:cs/>
              </w:rPr>
              <w:t>บทคัดย่อภาษาไทย</w:t>
            </w:r>
          </w:p>
        </w:tc>
        <w:tc>
          <w:tcPr>
            <w:tcW w:w="959" w:type="dxa"/>
          </w:tcPr>
          <w:p w14:paraId="16EAB551" w14:textId="77777777" w:rsidR="006D4C02" w:rsidRPr="00D74F76" w:rsidRDefault="006D4C02" w:rsidP="00B5643F">
            <w:pPr>
              <w:jc w:val="center"/>
            </w:pPr>
            <w:r w:rsidRPr="00D74F76">
              <w:rPr>
                <w:cs/>
              </w:rPr>
              <w:t>ง</w:t>
            </w:r>
          </w:p>
        </w:tc>
      </w:tr>
      <w:tr w:rsidR="00AE0DA9" w:rsidRPr="00D74F76" w14:paraId="1DC7EC13" w14:textId="77777777" w:rsidTr="00B5643F">
        <w:tc>
          <w:tcPr>
            <w:tcW w:w="7366" w:type="dxa"/>
          </w:tcPr>
          <w:p w14:paraId="777A2134" w14:textId="77777777" w:rsidR="006D4C02" w:rsidRPr="00D74F76" w:rsidRDefault="006D4C02" w:rsidP="00487454">
            <w:r w:rsidRPr="00D74F76">
              <w:rPr>
                <w:cs/>
              </w:rPr>
              <w:t>บทคัดย่อภาษาอังกฤษ</w:t>
            </w:r>
          </w:p>
        </w:tc>
        <w:tc>
          <w:tcPr>
            <w:tcW w:w="959" w:type="dxa"/>
          </w:tcPr>
          <w:p w14:paraId="2358B942" w14:textId="77777777" w:rsidR="006D4C02" w:rsidRPr="00D74F76" w:rsidRDefault="006D4C02" w:rsidP="00B5643F">
            <w:pPr>
              <w:jc w:val="center"/>
            </w:pPr>
            <w:r w:rsidRPr="00D74F76">
              <w:rPr>
                <w:cs/>
              </w:rPr>
              <w:t>จ</w:t>
            </w:r>
          </w:p>
        </w:tc>
      </w:tr>
      <w:tr w:rsidR="00AE0DA9" w:rsidRPr="00D74F76" w14:paraId="66370F6E" w14:textId="77777777" w:rsidTr="00B5643F">
        <w:tc>
          <w:tcPr>
            <w:tcW w:w="7366" w:type="dxa"/>
          </w:tcPr>
          <w:p w14:paraId="19B8593D" w14:textId="77777777" w:rsidR="006D4C02" w:rsidRPr="00D74F76" w:rsidRDefault="006D4C02" w:rsidP="00487454">
            <w:r w:rsidRPr="00D74F76">
              <w:rPr>
                <w:cs/>
              </w:rPr>
              <w:t>กิตติกรรมประกาศ</w:t>
            </w:r>
          </w:p>
        </w:tc>
        <w:tc>
          <w:tcPr>
            <w:tcW w:w="959" w:type="dxa"/>
          </w:tcPr>
          <w:p w14:paraId="504445D0" w14:textId="77777777" w:rsidR="006D4C02" w:rsidRPr="00D74F76" w:rsidRDefault="006D4C02" w:rsidP="00B5643F">
            <w:pPr>
              <w:jc w:val="center"/>
            </w:pPr>
            <w:r w:rsidRPr="00D74F76">
              <w:rPr>
                <w:cs/>
              </w:rPr>
              <w:t>ช</w:t>
            </w:r>
          </w:p>
        </w:tc>
      </w:tr>
      <w:tr w:rsidR="00AE0DA9" w:rsidRPr="00D74F76" w14:paraId="76ED00C0" w14:textId="77777777" w:rsidTr="00B5643F">
        <w:tc>
          <w:tcPr>
            <w:tcW w:w="7366" w:type="dxa"/>
          </w:tcPr>
          <w:p w14:paraId="6957EB1D" w14:textId="77777777" w:rsidR="006D4C02" w:rsidRPr="00D74F76" w:rsidRDefault="006D4C02" w:rsidP="00487454">
            <w:r w:rsidRPr="00D74F76">
              <w:rPr>
                <w:cs/>
              </w:rPr>
              <w:t>สารบัญ</w:t>
            </w:r>
          </w:p>
        </w:tc>
        <w:tc>
          <w:tcPr>
            <w:tcW w:w="959" w:type="dxa"/>
          </w:tcPr>
          <w:p w14:paraId="6CE3B6E9" w14:textId="77777777" w:rsidR="006D4C02" w:rsidRPr="00D74F76" w:rsidRDefault="006D4C02" w:rsidP="00B5643F">
            <w:pPr>
              <w:jc w:val="center"/>
            </w:pPr>
            <w:r w:rsidRPr="00D74F76">
              <w:rPr>
                <w:cs/>
              </w:rPr>
              <w:t>ซ</w:t>
            </w:r>
          </w:p>
        </w:tc>
      </w:tr>
      <w:tr w:rsidR="00AE0DA9" w:rsidRPr="00D74F76" w14:paraId="58AA63C6" w14:textId="77777777" w:rsidTr="00B5643F">
        <w:tc>
          <w:tcPr>
            <w:tcW w:w="7366" w:type="dxa"/>
          </w:tcPr>
          <w:p w14:paraId="7D42CC8B" w14:textId="77777777" w:rsidR="006D4C02" w:rsidRPr="00D74F76" w:rsidRDefault="006D4C02" w:rsidP="00487454">
            <w:r w:rsidRPr="00D74F76">
              <w:rPr>
                <w:cs/>
              </w:rPr>
              <w:t>สารบัญตาราง</w:t>
            </w:r>
          </w:p>
        </w:tc>
        <w:tc>
          <w:tcPr>
            <w:tcW w:w="959" w:type="dxa"/>
          </w:tcPr>
          <w:p w14:paraId="06ADE803" w14:textId="77777777" w:rsidR="006D4C02" w:rsidRPr="00D74F76" w:rsidRDefault="006D4C02" w:rsidP="00B5643F">
            <w:pPr>
              <w:jc w:val="center"/>
            </w:pPr>
            <w:r w:rsidRPr="00D74F76">
              <w:rPr>
                <w:cs/>
              </w:rPr>
              <w:t>ฌ</w:t>
            </w:r>
          </w:p>
        </w:tc>
      </w:tr>
      <w:tr w:rsidR="00AE0DA9" w:rsidRPr="00D74F76" w14:paraId="4A788F3C" w14:textId="77777777" w:rsidTr="00B5643F">
        <w:tc>
          <w:tcPr>
            <w:tcW w:w="7366" w:type="dxa"/>
          </w:tcPr>
          <w:p w14:paraId="1BC294F9" w14:textId="77777777" w:rsidR="006D4C02" w:rsidRPr="00D74F76" w:rsidRDefault="006D4C02" w:rsidP="00487454">
            <w:r w:rsidRPr="00D74F76">
              <w:rPr>
                <w:cs/>
              </w:rPr>
              <w:t>สารบัญภาพ</w:t>
            </w:r>
          </w:p>
        </w:tc>
        <w:tc>
          <w:tcPr>
            <w:tcW w:w="959" w:type="dxa"/>
          </w:tcPr>
          <w:p w14:paraId="12D9D978" w14:textId="77777777" w:rsidR="006D4C02" w:rsidRPr="00D74F76" w:rsidRDefault="006D4C02" w:rsidP="00B5643F">
            <w:pPr>
              <w:jc w:val="center"/>
            </w:pPr>
            <w:r w:rsidRPr="00D74F76">
              <w:rPr>
                <w:cs/>
              </w:rPr>
              <w:t>ญ</w:t>
            </w:r>
          </w:p>
        </w:tc>
      </w:tr>
    </w:tbl>
    <w:p w14:paraId="0E1BC4F2" w14:textId="77777777" w:rsidR="006D4C02" w:rsidRPr="00D74F76" w:rsidRDefault="006D4C02" w:rsidP="006D4C0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500"/>
        <w:gridCol w:w="6162"/>
        <w:gridCol w:w="959"/>
      </w:tblGrid>
      <w:tr w:rsidR="00AE0DA9" w:rsidRPr="00D74F76" w14:paraId="0FF68E2B" w14:textId="77777777" w:rsidTr="00B5643F">
        <w:tc>
          <w:tcPr>
            <w:tcW w:w="8325" w:type="dxa"/>
            <w:gridSpan w:val="4"/>
          </w:tcPr>
          <w:p w14:paraId="5A5F2AB7" w14:textId="77777777" w:rsidR="006D4C02" w:rsidRPr="00D74F76" w:rsidRDefault="006D4C02" w:rsidP="00487454">
            <w:pPr>
              <w:rPr>
                <w:b/>
                <w:bCs/>
              </w:rPr>
            </w:pPr>
            <w:r w:rsidRPr="00D74F76">
              <w:rPr>
                <w:b/>
                <w:bCs/>
                <w:cs/>
              </w:rPr>
              <w:t xml:space="preserve">บทที่ </w:t>
            </w:r>
            <w:r w:rsidRPr="00D74F76">
              <w:rPr>
                <w:b/>
                <w:bCs/>
              </w:rPr>
              <w:t xml:space="preserve">1 </w:t>
            </w:r>
            <w:r w:rsidRPr="00D74F76">
              <w:rPr>
                <w:b/>
                <w:bCs/>
                <w:cs/>
              </w:rPr>
              <w:t>บทนำ</w:t>
            </w:r>
          </w:p>
        </w:tc>
      </w:tr>
      <w:tr w:rsidR="00AE0DA9" w:rsidRPr="00D74F76" w14:paraId="3B508FFC" w14:textId="77777777" w:rsidTr="00B5643F">
        <w:tc>
          <w:tcPr>
            <w:tcW w:w="704" w:type="dxa"/>
          </w:tcPr>
          <w:p w14:paraId="00B8B961" w14:textId="77777777" w:rsidR="006D4C02" w:rsidRPr="00D74F76" w:rsidRDefault="006D4C02" w:rsidP="00487454"/>
        </w:tc>
        <w:tc>
          <w:tcPr>
            <w:tcW w:w="500" w:type="dxa"/>
          </w:tcPr>
          <w:p w14:paraId="49AC62BA" w14:textId="77777777" w:rsidR="006D4C02" w:rsidRPr="00D74F76" w:rsidRDefault="006D4C02" w:rsidP="00487454">
            <w:pPr>
              <w:rPr>
                <w:cs/>
              </w:rPr>
            </w:pPr>
            <w:r w:rsidRPr="00D74F76">
              <w:t xml:space="preserve">1.1 </w:t>
            </w:r>
          </w:p>
        </w:tc>
        <w:tc>
          <w:tcPr>
            <w:tcW w:w="6162" w:type="dxa"/>
          </w:tcPr>
          <w:p w14:paraId="75546504" w14:textId="77777777" w:rsidR="006D4C02" w:rsidRPr="00D74F76" w:rsidRDefault="006D4C02" w:rsidP="00487454">
            <w:r w:rsidRPr="00D74F76">
              <w:rPr>
                <w:cs/>
              </w:rPr>
              <w:t>ความเป็นมาและความสำคัญของปัญหา</w:t>
            </w:r>
          </w:p>
        </w:tc>
        <w:tc>
          <w:tcPr>
            <w:tcW w:w="959" w:type="dxa"/>
          </w:tcPr>
          <w:p w14:paraId="41B441E4" w14:textId="77777777" w:rsidR="006D4C02" w:rsidRPr="00D74F76" w:rsidRDefault="006D4C02" w:rsidP="00B5643F">
            <w:pPr>
              <w:jc w:val="center"/>
            </w:pPr>
          </w:p>
        </w:tc>
      </w:tr>
      <w:tr w:rsidR="00AE0DA9" w:rsidRPr="00D74F76" w14:paraId="0CAF8666" w14:textId="77777777" w:rsidTr="00B5643F">
        <w:tc>
          <w:tcPr>
            <w:tcW w:w="704" w:type="dxa"/>
          </w:tcPr>
          <w:p w14:paraId="1CB08D51" w14:textId="77777777" w:rsidR="006D4C02" w:rsidRPr="00D74F76" w:rsidRDefault="006D4C02" w:rsidP="00487454"/>
        </w:tc>
        <w:tc>
          <w:tcPr>
            <w:tcW w:w="500" w:type="dxa"/>
          </w:tcPr>
          <w:p w14:paraId="3C2A1CF1" w14:textId="77777777" w:rsidR="006D4C02" w:rsidRPr="00D74F76" w:rsidRDefault="006D4C02" w:rsidP="00487454">
            <w:r w:rsidRPr="00D74F76">
              <w:t>1.2</w:t>
            </w:r>
          </w:p>
        </w:tc>
        <w:tc>
          <w:tcPr>
            <w:tcW w:w="6162" w:type="dxa"/>
          </w:tcPr>
          <w:p w14:paraId="36A50C17" w14:textId="77777777" w:rsidR="006D4C02" w:rsidRPr="00D74F76" w:rsidRDefault="006D4C02" w:rsidP="00487454">
            <w:pPr>
              <w:rPr>
                <w:cs/>
              </w:rPr>
            </w:pPr>
            <w:r w:rsidRPr="00D74F76">
              <w:rPr>
                <w:cs/>
              </w:rPr>
              <w:t>วัตถุประสงค์การวิจัย</w:t>
            </w:r>
          </w:p>
        </w:tc>
        <w:tc>
          <w:tcPr>
            <w:tcW w:w="959" w:type="dxa"/>
          </w:tcPr>
          <w:p w14:paraId="74CD8D38" w14:textId="77777777" w:rsidR="006D4C02" w:rsidRPr="00D74F76" w:rsidRDefault="006D4C02" w:rsidP="00B5643F">
            <w:pPr>
              <w:jc w:val="center"/>
            </w:pPr>
          </w:p>
        </w:tc>
      </w:tr>
      <w:tr w:rsidR="00AE0DA9" w:rsidRPr="00D74F76" w14:paraId="5E9E8C43" w14:textId="77777777" w:rsidTr="00B5643F">
        <w:tc>
          <w:tcPr>
            <w:tcW w:w="704" w:type="dxa"/>
          </w:tcPr>
          <w:p w14:paraId="44C39DA5" w14:textId="77777777" w:rsidR="006D4C02" w:rsidRPr="00D74F76" w:rsidRDefault="006D4C02" w:rsidP="00487454"/>
        </w:tc>
        <w:tc>
          <w:tcPr>
            <w:tcW w:w="500" w:type="dxa"/>
          </w:tcPr>
          <w:p w14:paraId="1F838B53" w14:textId="77777777" w:rsidR="006D4C02" w:rsidRPr="00D74F76" w:rsidRDefault="006D4C02" w:rsidP="00487454">
            <w:r w:rsidRPr="00D74F76">
              <w:t>1.3</w:t>
            </w:r>
          </w:p>
        </w:tc>
        <w:tc>
          <w:tcPr>
            <w:tcW w:w="6162" w:type="dxa"/>
          </w:tcPr>
          <w:p w14:paraId="1484B477" w14:textId="77777777" w:rsidR="006D4C02" w:rsidRPr="00D74F76" w:rsidRDefault="006D4C02" w:rsidP="00487454">
            <w:r w:rsidRPr="00D74F76">
              <w:rPr>
                <w:cs/>
              </w:rPr>
              <w:t>ขอบเขตการวิจัย</w:t>
            </w:r>
          </w:p>
        </w:tc>
        <w:tc>
          <w:tcPr>
            <w:tcW w:w="959" w:type="dxa"/>
          </w:tcPr>
          <w:p w14:paraId="420BED61" w14:textId="77777777" w:rsidR="006D4C02" w:rsidRPr="00D74F76" w:rsidRDefault="006D4C02" w:rsidP="00B5643F">
            <w:pPr>
              <w:jc w:val="center"/>
            </w:pPr>
          </w:p>
        </w:tc>
      </w:tr>
      <w:tr w:rsidR="00AE0DA9" w:rsidRPr="00D74F76" w14:paraId="5913F763" w14:textId="77777777" w:rsidTr="00B5643F">
        <w:tc>
          <w:tcPr>
            <w:tcW w:w="704" w:type="dxa"/>
          </w:tcPr>
          <w:p w14:paraId="0377C102" w14:textId="77777777" w:rsidR="006D4C02" w:rsidRPr="00D74F76" w:rsidRDefault="006D4C02" w:rsidP="00487454"/>
        </w:tc>
        <w:tc>
          <w:tcPr>
            <w:tcW w:w="500" w:type="dxa"/>
          </w:tcPr>
          <w:p w14:paraId="243414F6" w14:textId="77777777" w:rsidR="006D4C02" w:rsidRPr="00D74F76" w:rsidRDefault="006D4C02" w:rsidP="00487454">
            <w:r w:rsidRPr="00D74F76">
              <w:t>1.4</w:t>
            </w:r>
          </w:p>
        </w:tc>
        <w:tc>
          <w:tcPr>
            <w:tcW w:w="6162" w:type="dxa"/>
          </w:tcPr>
          <w:p w14:paraId="7D14F3C9" w14:textId="77777777" w:rsidR="006D4C02" w:rsidRPr="00D74F76" w:rsidRDefault="006D4C02" w:rsidP="00487454">
            <w:r w:rsidRPr="00D74F76">
              <w:rPr>
                <w:cs/>
              </w:rPr>
              <w:t>สมมติฐานการวิจัย</w:t>
            </w:r>
          </w:p>
        </w:tc>
        <w:tc>
          <w:tcPr>
            <w:tcW w:w="959" w:type="dxa"/>
          </w:tcPr>
          <w:p w14:paraId="27D95EBB" w14:textId="77777777" w:rsidR="006D4C02" w:rsidRPr="00D74F76" w:rsidRDefault="006D4C02" w:rsidP="00B5643F">
            <w:pPr>
              <w:jc w:val="center"/>
            </w:pPr>
          </w:p>
        </w:tc>
      </w:tr>
      <w:tr w:rsidR="00AE0DA9" w:rsidRPr="00D74F76" w14:paraId="5D4AF129" w14:textId="77777777" w:rsidTr="00B5643F">
        <w:tc>
          <w:tcPr>
            <w:tcW w:w="704" w:type="dxa"/>
          </w:tcPr>
          <w:p w14:paraId="6E06676E" w14:textId="77777777" w:rsidR="006D4C02" w:rsidRPr="00D74F76" w:rsidRDefault="006D4C02" w:rsidP="00487454"/>
        </w:tc>
        <w:tc>
          <w:tcPr>
            <w:tcW w:w="500" w:type="dxa"/>
          </w:tcPr>
          <w:p w14:paraId="06BAD855" w14:textId="77777777" w:rsidR="006D4C02" w:rsidRPr="00D74F76" w:rsidRDefault="006D4C02" w:rsidP="00487454">
            <w:r w:rsidRPr="00D74F76">
              <w:t>1.5</w:t>
            </w:r>
          </w:p>
        </w:tc>
        <w:tc>
          <w:tcPr>
            <w:tcW w:w="6162" w:type="dxa"/>
          </w:tcPr>
          <w:p w14:paraId="4909E19C" w14:textId="77777777" w:rsidR="006D4C02" w:rsidRPr="00D74F76" w:rsidRDefault="006D4C02" w:rsidP="00487454">
            <w:r w:rsidRPr="00D74F76">
              <w:rPr>
                <w:cs/>
              </w:rPr>
              <w:t>ข้อจำกัดการวิจัย</w:t>
            </w:r>
          </w:p>
        </w:tc>
        <w:tc>
          <w:tcPr>
            <w:tcW w:w="959" w:type="dxa"/>
          </w:tcPr>
          <w:p w14:paraId="1B21085F" w14:textId="77777777" w:rsidR="006D4C02" w:rsidRPr="00D74F76" w:rsidRDefault="006D4C02" w:rsidP="00B5643F">
            <w:pPr>
              <w:jc w:val="center"/>
            </w:pPr>
          </w:p>
        </w:tc>
      </w:tr>
      <w:tr w:rsidR="00AE0DA9" w:rsidRPr="00D74F76" w14:paraId="437186CB" w14:textId="77777777" w:rsidTr="00B5643F">
        <w:tc>
          <w:tcPr>
            <w:tcW w:w="704" w:type="dxa"/>
          </w:tcPr>
          <w:p w14:paraId="1F12AB21" w14:textId="77777777" w:rsidR="006D4C02" w:rsidRPr="00D74F76" w:rsidRDefault="006D4C02" w:rsidP="00487454"/>
        </w:tc>
        <w:tc>
          <w:tcPr>
            <w:tcW w:w="500" w:type="dxa"/>
          </w:tcPr>
          <w:p w14:paraId="2A3BE6C8" w14:textId="77777777" w:rsidR="006D4C02" w:rsidRPr="00D74F76" w:rsidRDefault="006D4C02" w:rsidP="00487454">
            <w:r w:rsidRPr="00D74F76">
              <w:t>1.6</w:t>
            </w:r>
          </w:p>
        </w:tc>
        <w:tc>
          <w:tcPr>
            <w:tcW w:w="6162" w:type="dxa"/>
          </w:tcPr>
          <w:p w14:paraId="57115FAC" w14:textId="77777777" w:rsidR="006D4C02" w:rsidRPr="00D74F76" w:rsidRDefault="006D4C02" w:rsidP="00487454">
            <w:r w:rsidRPr="00D74F76">
              <w:rPr>
                <w:cs/>
              </w:rPr>
              <w:t>นิยามศัพท์เฉพาะ</w:t>
            </w:r>
          </w:p>
        </w:tc>
        <w:tc>
          <w:tcPr>
            <w:tcW w:w="959" w:type="dxa"/>
          </w:tcPr>
          <w:p w14:paraId="50901B3B" w14:textId="77777777" w:rsidR="006D4C02" w:rsidRPr="00D74F76" w:rsidRDefault="006D4C02" w:rsidP="00B5643F">
            <w:pPr>
              <w:jc w:val="center"/>
            </w:pPr>
          </w:p>
        </w:tc>
      </w:tr>
      <w:tr w:rsidR="00AE0DA9" w:rsidRPr="00D74F76" w14:paraId="37F7DAD2" w14:textId="77777777" w:rsidTr="00B5643F">
        <w:tc>
          <w:tcPr>
            <w:tcW w:w="704" w:type="dxa"/>
          </w:tcPr>
          <w:p w14:paraId="754CE3D9" w14:textId="77777777" w:rsidR="006D4C02" w:rsidRPr="00D74F76" w:rsidRDefault="006D4C02" w:rsidP="00487454"/>
        </w:tc>
        <w:tc>
          <w:tcPr>
            <w:tcW w:w="500" w:type="dxa"/>
          </w:tcPr>
          <w:p w14:paraId="21CDEE53" w14:textId="77777777" w:rsidR="006D4C02" w:rsidRPr="00D74F76" w:rsidRDefault="006D4C02" w:rsidP="00487454">
            <w:r w:rsidRPr="00D74F76">
              <w:t>1.7</w:t>
            </w:r>
          </w:p>
        </w:tc>
        <w:tc>
          <w:tcPr>
            <w:tcW w:w="6162" w:type="dxa"/>
          </w:tcPr>
          <w:p w14:paraId="743CAE9B" w14:textId="77777777" w:rsidR="006D4C02" w:rsidRPr="00D74F76" w:rsidRDefault="006D4C02" w:rsidP="00487454">
            <w:r w:rsidRPr="00D74F76">
              <w:rPr>
                <w:cs/>
              </w:rPr>
              <w:t>ประโยชน์ที่จะได้รับ</w:t>
            </w:r>
          </w:p>
        </w:tc>
        <w:tc>
          <w:tcPr>
            <w:tcW w:w="959" w:type="dxa"/>
          </w:tcPr>
          <w:p w14:paraId="570362F3" w14:textId="77777777" w:rsidR="006D4C02" w:rsidRPr="00D74F76" w:rsidRDefault="006D4C02" w:rsidP="00B5643F">
            <w:pPr>
              <w:jc w:val="center"/>
            </w:pPr>
          </w:p>
        </w:tc>
      </w:tr>
      <w:tr w:rsidR="00AE0DA9" w:rsidRPr="00D74F76" w14:paraId="20B5E53E" w14:textId="77777777" w:rsidTr="00B5643F">
        <w:tc>
          <w:tcPr>
            <w:tcW w:w="8325" w:type="dxa"/>
            <w:gridSpan w:val="4"/>
          </w:tcPr>
          <w:p w14:paraId="3A927C43" w14:textId="77777777" w:rsidR="006D4C02" w:rsidRPr="00D74F76" w:rsidRDefault="006D4C02" w:rsidP="00B5643F">
            <w:pPr>
              <w:jc w:val="left"/>
              <w:rPr>
                <w:b/>
                <w:bCs/>
                <w:cs/>
              </w:rPr>
            </w:pPr>
            <w:r w:rsidRPr="00D74F76">
              <w:rPr>
                <w:b/>
                <w:bCs/>
                <w:cs/>
              </w:rPr>
              <w:t xml:space="preserve">บทที่ </w:t>
            </w:r>
            <w:r w:rsidRPr="00D74F76">
              <w:rPr>
                <w:b/>
                <w:bCs/>
              </w:rPr>
              <w:t xml:space="preserve">2 </w:t>
            </w:r>
            <w:r w:rsidRPr="00D74F76">
              <w:rPr>
                <w:b/>
                <w:bCs/>
                <w:cs/>
              </w:rPr>
              <w:t>ทฤษฎีและวรรณกรรมที่เกี่ยวข้อง</w:t>
            </w:r>
          </w:p>
        </w:tc>
      </w:tr>
      <w:tr w:rsidR="00AE0DA9" w:rsidRPr="00D74F76" w14:paraId="53655924" w14:textId="77777777" w:rsidTr="00B5643F">
        <w:tc>
          <w:tcPr>
            <w:tcW w:w="704" w:type="dxa"/>
          </w:tcPr>
          <w:p w14:paraId="7D283943" w14:textId="77777777" w:rsidR="006D4C02" w:rsidRPr="00D74F76" w:rsidRDefault="006D4C02" w:rsidP="00487454"/>
        </w:tc>
        <w:tc>
          <w:tcPr>
            <w:tcW w:w="500" w:type="dxa"/>
          </w:tcPr>
          <w:p w14:paraId="0B29B2F5" w14:textId="77777777" w:rsidR="006D4C02" w:rsidRPr="00D74F76" w:rsidRDefault="006D4C02" w:rsidP="00487454">
            <w:r w:rsidRPr="00D74F76">
              <w:t>2.1</w:t>
            </w:r>
          </w:p>
        </w:tc>
        <w:tc>
          <w:tcPr>
            <w:tcW w:w="6162" w:type="dxa"/>
          </w:tcPr>
          <w:p w14:paraId="59C31EF8" w14:textId="77777777" w:rsidR="006D4C02" w:rsidRPr="00D74F76" w:rsidRDefault="006D4C02" w:rsidP="00487454">
            <w:pPr>
              <w:rPr>
                <w:cs/>
              </w:rPr>
            </w:pPr>
          </w:p>
        </w:tc>
        <w:tc>
          <w:tcPr>
            <w:tcW w:w="959" w:type="dxa"/>
          </w:tcPr>
          <w:p w14:paraId="2D87F240" w14:textId="77777777" w:rsidR="006D4C02" w:rsidRPr="00D74F76" w:rsidRDefault="006D4C02" w:rsidP="00B5643F">
            <w:pPr>
              <w:jc w:val="center"/>
            </w:pPr>
          </w:p>
        </w:tc>
      </w:tr>
      <w:tr w:rsidR="00AE0DA9" w:rsidRPr="00D74F76" w14:paraId="559BCBC5" w14:textId="77777777" w:rsidTr="00B5643F">
        <w:tc>
          <w:tcPr>
            <w:tcW w:w="704" w:type="dxa"/>
          </w:tcPr>
          <w:p w14:paraId="72199663" w14:textId="77777777" w:rsidR="006D4C02" w:rsidRPr="00D74F76" w:rsidRDefault="006D4C02" w:rsidP="00487454"/>
        </w:tc>
        <w:tc>
          <w:tcPr>
            <w:tcW w:w="500" w:type="dxa"/>
          </w:tcPr>
          <w:p w14:paraId="5AAB4BC6" w14:textId="77777777" w:rsidR="006D4C02" w:rsidRPr="00D74F76" w:rsidRDefault="006D4C02" w:rsidP="00487454">
            <w:r w:rsidRPr="00D74F76">
              <w:t>2.2</w:t>
            </w:r>
          </w:p>
        </w:tc>
        <w:tc>
          <w:tcPr>
            <w:tcW w:w="6162" w:type="dxa"/>
          </w:tcPr>
          <w:p w14:paraId="7886D5D9" w14:textId="77777777" w:rsidR="006D4C02" w:rsidRPr="00D74F76" w:rsidRDefault="006D4C02" w:rsidP="00487454">
            <w:pPr>
              <w:rPr>
                <w:cs/>
              </w:rPr>
            </w:pPr>
          </w:p>
        </w:tc>
        <w:tc>
          <w:tcPr>
            <w:tcW w:w="959" w:type="dxa"/>
          </w:tcPr>
          <w:p w14:paraId="67C6EDC0" w14:textId="77777777" w:rsidR="006D4C02" w:rsidRPr="00D74F76" w:rsidRDefault="006D4C02" w:rsidP="00B5643F">
            <w:pPr>
              <w:jc w:val="center"/>
            </w:pPr>
          </w:p>
        </w:tc>
      </w:tr>
      <w:tr w:rsidR="00AE0DA9" w:rsidRPr="00D74F76" w14:paraId="2DF9A4D9" w14:textId="77777777" w:rsidTr="00B5643F">
        <w:tc>
          <w:tcPr>
            <w:tcW w:w="704" w:type="dxa"/>
          </w:tcPr>
          <w:p w14:paraId="54E5296B" w14:textId="77777777" w:rsidR="006D4C02" w:rsidRPr="00D74F76" w:rsidRDefault="006D4C02" w:rsidP="00487454"/>
        </w:tc>
        <w:tc>
          <w:tcPr>
            <w:tcW w:w="500" w:type="dxa"/>
          </w:tcPr>
          <w:p w14:paraId="7672DA70" w14:textId="77777777" w:rsidR="006D4C02" w:rsidRPr="00D74F76" w:rsidRDefault="006D4C02" w:rsidP="00487454">
            <w:r w:rsidRPr="00D74F76">
              <w:t>2.3</w:t>
            </w:r>
          </w:p>
        </w:tc>
        <w:tc>
          <w:tcPr>
            <w:tcW w:w="6162" w:type="dxa"/>
          </w:tcPr>
          <w:p w14:paraId="2F330275" w14:textId="77777777" w:rsidR="006D4C02" w:rsidRPr="00D74F76" w:rsidRDefault="006D4C02" w:rsidP="00487454">
            <w:pPr>
              <w:rPr>
                <w:cs/>
              </w:rPr>
            </w:pPr>
          </w:p>
        </w:tc>
        <w:tc>
          <w:tcPr>
            <w:tcW w:w="959" w:type="dxa"/>
          </w:tcPr>
          <w:p w14:paraId="52F22170" w14:textId="77777777" w:rsidR="006D4C02" w:rsidRPr="00D74F76" w:rsidRDefault="006D4C02" w:rsidP="00B5643F">
            <w:pPr>
              <w:jc w:val="center"/>
            </w:pPr>
          </w:p>
        </w:tc>
      </w:tr>
      <w:tr w:rsidR="00AE0DA9" w:rsidRPr="00D74F76" w14:paraId="07BD374B" w14:textId="77777777" w:rsidTr="00B5643F">
        <w:tc>
          <w:tcPr>
            <w:tcW w:w="704" w:type="dxa"/>
          </w:tcPr>
          <w:p w14:paraId="5D35E688" w14:textId="77777777" w:rsidR="006D4C02" w:rsidRPr="00D74F76" w:rsidRDefault="006D4C02" w:rsidP="00487454"/>
        </w:tc>
        <w:tc>
          <w:tcPr>
            <w:tcW w:w="500" w:type="dxa"/>
          </w:tcPr>
          <w:p w14:paraId="77D9D71B" w14:textId="77777777" w:rsidR="006D4C02" w:rsidRPr="00D74F76" w:rsidRDefault="006D4C02" w:rsidP="00487454"/>
        </w:tc>
        <w:tc>
          <w:tcPr>
            <w:tcW w:w="6162" w:type="dxa"/>
          </w:tcPr>
          <w:p w14:paraId="7B1E0FA1" w14:textId="77777777" w:rsidR="006D4C02" w:rsidRPr="00D74F76" w:rsidRDefault="006D4C02" w:rsidP="00487454">
            <w:pPr>
              <w:rPr>
                <w:cs/>
              </w:rPr>
            </w:pPr>
          </w:p>
        </w:tc>
        <w:tc>
          <w:tcPr>
            <w:tcW w:w="959" w:type="dxa"/>
          </w:tcPr>
          <w:p w14:paraId="4B4A9830" w14:textId="77777777" w:rsidR="006D4C02" w:rsidRPr="00D74F76" w:rsidRDefault="006D4C02" w:rsidP="00B5643F">
            <w:pPr>
              <w:jc w:val="center"/>
            </w:pPr>
          </w:p>
        </w:tc>
      </w:tr>
      <w:tr w:rsidR="00AE0DA9" w:rsidRPr="00D74F76" w14:paraId="080B5CEC" w14:textId="77777777" w:rsidTr="00B5643F">
        <w:tc>
          <w:tcPr>
            <w:tcW w:w="704" w:type="dxa"/>
          </w:tcPr>
          <w:p w14:paraId="00FEE129" w14:textId="77777777" w:rsidR="006D4C02" w:rsidRPr="00D74F76" w:rsidRDefault="006D4C02" w:rsidP="00487454"/>
        </w:tc>
        <w:tc>
          <w:tcPr>
            <w:tcW w:w="500" w:type="dxa"/>
          </w:tcPr>
          <w:p w14:paraId="4D109C1D" w14:textId="77777777" w:rsidR="006D4C02" w:rsidRPr="00D74F76" w:rsidRDefault="006D4C02" w:rsidP="00487454"/>
        </w:tc>
        <w:tc>
          <w:tcPr>
            <w:tcW w:w="6162" w:type="dxa"/>
          </w:tcPr>
          <w:p w14:paraId="1141E38C" w14:textId="77777777" w:rsidR="006D4C02" w:rsidRPr="00D74F76" w:rsidRDefault="006D4C02" w:rsidP="00487454">
            <w:pPr>
              <w:rPr>
                <w:cs/>
              </w:rPr>
            </w:pPr>
          </w:p>
        </w:tc>
        <w:tc>
          <w:tcPr>
            <w:tcW w:w="959" w:type="dxa"/>
          </w:tcPr>
          <w:p w14:paraId="27C33D17" w14:textId="77777777" w:rsidR="006D4C02" w:rsidRPr="00D74F76" w:rsidRDefault="006D4C02" w:rsidP="00B5643F">
            <w:pPr>
              <w:jc w:val="center"/>
            </w:pPr>
          </w:p>
        </w:tc>
      </w:tr>
      <w:tr w:rsidR="00AE0DA9" w:rsidRPr="00D74F76" w14:paraId="72977E9B" w14:textId="77777777" w:rsidTr="00B5643F">
        <w:tc>
          <w:tcPr>
            <w:tcW w:w="704" w:type="dxa"/>
          </w:tcPr>
          <w:p w14:paraId="36F87ABD" w14:textId="77777777" w:rsidR="006D4C02" w:rsidRPr="00D74F76" w:rsidRDefault="006D4C02" w:rsidP="00487454"/>
        </w:tc>
        <w:tc>
          <w:tcPr>
            <w:tcW w:w="500" w:type="dxa"/>
          </w:tcPr>
          <w:p w14:paraId="7589768E" w14:textId="77777777" w:rsidR="006D4C02" w:rsidRPr="00D74F76" w:rsidRDefault="006D4C02" w:rsidP="00487454"/>
        </w:tc>
        <w:tc>
          <w:tcPr>
            <w:tcW w:w="6162" w:type="dxa"/>
          </w:tcPr>
          <w:p w14:paraId="359613E2" w14:textId="77777777" w:rsidR="006D4C02" w:rsidRPr="00D74F76" w:rsidRDefault="006D4C02" w:rsidP="00487454">
            <w:pPr>
              <w:rPr>
                <w:cs/>
              </w:rPr>
            </w:pPr>
          </w:p>
        </w:tc>
        <w:tc>
          <w:tcPr>
            <w:tcW w:w="959" w:type="dxa"/>
          </w:tcPr>
          <w:p w14:paraId="598586F6" w14:textId="77777777" w:rsidR="006D4C02" w:rsidRPr="00D74F76" w:rsidRDefault="006D4C02" w:rsidP="00B5643F">
            <w:pPr>
              <w:jc w:val="center"/>
            </w:pPr>
          </w:p>
        </w:tc>
      </w:tr>
      <w:tr w:rsidR="00AE0DA9" w:rsidRPr="00D74F76" w14:paraId="43947C8F" w14:textId="77777777" w:rsidTr="00B5643F">
        <w:tc>
          <w:tcPr>
            <w:tcW w:w="704" w:type="dxa"/>
          </w:tcPr>
          <w:p w14:paraId="38E0E816" w14:textId="77777777" w:rsidR="006D4C02" w:rsidRPr="00D74F76" w:rsidRDefault="006D4C02" w:rsidP="00487454"/>
        </w:tc>
        <w:tc>
          <w:tcPr>
            <w:tcW w:w="500" w:type="dxa"/>
          </w:tcPr>
          <w:p w14:paraId="27345D80" w14:textId="77777777" w:rsidR="006D4C02" w:rsidRPr="00D74F76" w:rsidRDefault="006D4C02" w:rsidP="00487454"/>
        </w:tc>
        <w:tc>
          <w:tcPr>
            <w:tcW w:w="6162" w:type="dxa"/>
          </w:tcPr>
          <w:p w14:paraId="1EF3B23F" w14:textId="77777777" w:rsidR="006D4C02" w:rsidRPr="00D74F76" w:rsidRDefault="006D4C02" w:rsidP="00487454">
            <w:pPr>
              <w:rPr>
                <w:cs/>
              </w:rPr>
            </w:pPr>
          </w:p>
        </w:tc>
        <w:tc>
          <w:tcPr>
            <w:tcW w:w="959" w:type="dxa"/>
          </w:tcPr>
          <w:p w14:paraId="0609DDF4" w14:textId="77777777" w:rsidR="006D4C02" w:rsidRPr="00D74F76" w:rsidRDefault="006D4C02" w:rsidP="00B5643F">
            <w:pPr>
              <w:jc w:val="center"/>
            </w:pPr>
          </w:p>
        </w:tc>
      </w:tr>
      <w:tr w:rsidR="00AE0DA9" w:rsidRPr="00D74F76" w14:paraId="0DA0DF75" w14:textId="77777777" w:rsidTr="00B5643F">
        <w:tc>
          <w:tcPr>
            <w:tcW w:w="704" w:type="dxa"/>
          </w:tcPr>
          <w:p w14:paraId="327B4627" w14:textId="77777777" w:rsidR="006D4C02" w:rsidRPr="00D74F76" w:rsidRDefault="006D4C02" w:rsidP="00487454"/>
        </w:tc>
        <w:tc>
          <w:tcPr>
            <w:tcW w:w="500" w:type="dxa"/>
          </w:tcPr>
          <w:p w14:paraId="3E3F1598" w14:textId="77777777" w:rsidR="006D4C02" w:rsidRPr="00D74F76" w:rsidRDefault="006D4C02" w:rsidP="00487454"/>
        </w:tc>
        <w:tc>
          <w:tcPr>
            <w:tcW w:w="6162" w:type="dxa"/>
          </w:tcPr>
          <w:p w14:paraId="152C3061" w14:textId="77777777" w:rsidR="006D4C02" w:rsidRPr="00D74F76" w:rsidRDefault="006D4C02" w:rsidP="00487454">
            <w:pPr>
              <w:rPr>
                <w:cs/>
              </w:rPr>
            </w:pPr>
          </w:p>
        </w:tc>
        <w:tc>
          <w:tcPr>
            <w:tcW w:w="959" w:type="dxa"/>
          </w:tcPr>
          <w:p w14:paraId="5B48A9A4" w14:textId="77777777" w:rsidR="006D4C02" w:rsidRPr="00D74F76" w:rsidRDefault="006D4C02" w:rsidP="00B5643F">
            <w:pPr>
              <w:jc w:val="center"/>
            </w:pPr>
          </w:p>
        </w:tc>
      </w:tr>
      <w:tr w:rsidR="00AE0DA9" w:rsidRPr="00D74F76" w14:paraId="694739D2" w14:textId="77777777" w:rsidTr="00B5643F">
        <w:tc>
          <w:tcPr>
            <w:tcW w:w="704" w:type="dxa"/>
          </w:tcPr>
          <w:p w14:paraId="6FA94E0A" w14:textId="77777777" w:rsidR="006D4C02" w:rsidRPr="00D74F76" w:rsidRDefault="006D4C02" w:rsidP="00487454"/>
        </w:tc>
        <w:tc>
          <w:tcPr>
            <w:tcW w:w="500" w:type="dxa"/>
          </w:tcPr>
          <w:p w14:paraId="4D23BADC" w14:textId="77777777" w:rsidR="006D4C02" w:rsidRPr="00D74F76" w:rsidRDefault="006D4C02" w:rsidP="00487454"/>
        </w:tc>
        <w:tc>
          <w:tcPr>
            <w:tcW w:w="6162" w:type="dxa"/>
          </w:tcPr>
          <w:p w14:paraId="6EC4730B" w14:textId="77777777" w:rsidR="006D4C02" w:rsidRPr="00D74F76" w:rsidRDefault="006D4C02" w:rsidP="00487454">
            <w:pPr>
              <w:rPr>
                <w:cs/>
              </w:rPr>
            </w:pPr>
          </w:p>
        </w:tc>
        <w:tc>
          <w:tcPr>
            <w:tcW w:w="959" w:type="dxa"/>
          </w:tcPr>
          <w:p w14:paraId="017E6722" w14:textId="77777777" w:rsidR="006D4C02" w:rsidRPr="00D74F76" w:rsidRDefault="006D4C02" w:rsidP="00B5643F">
            <w:pPr>
              <w:jc w:val="center"/>
            </w:pPr>
          </w:p>
        </w:tc>
      </w:tr>
      <w:tr w:rsidR="00AE0DA9" w:rsidRPr="00D74F76" w14:paraId="5DC89E55" w14:textId="77777777" w:rsidTr="00B5643F">
        <w:tc>
          <w:tcPr>
            <w:tcW w:w="704" w:type="dxa"/>
          </w:tcPr>
          <w:p w14:paraId="6C822F83" w14:textId="77777777" w:rsidR="006D4C02" w:rsidRPr="00D74F76" w:rsidRDefault="006D4C02" w:rsidP="00487454"/>
        </w:tc>
        <w:tc>
          <w:tcPr>
            <w:tcW w:w="500" w:type="dxa"/>
          </w:tcPr>
          <w:p w14:paraId="5965B46B" w14:textId="77777777" w:rsidR="006D4C02" w:rsidRPr="00D74F76" w:rsidRDefault="006D4C02" w:rsidP="00487454"/>
        </w:tc>
        <w:tc>
          <w:tcPr>
            <w:tcW w:w="6162" w:type="dxa"/>
          </w:tcPr>
          <w:p w14:paraId="2DC74237" w14:textId="77777777" w:rsidR="006D4C02" w:rsidRPr="00D74F76" w:rsidRDefault="006D4C02" w:rsidP="00487454">
            <w:pPr>
              <w:rPr>
                <w:cs/>
              </w:rPr>
            </w:pPr>
          </w:p>
        </w:tc>
        <w:tc>
          <w:tcPr>
            <w:tcW w:w="959" w:type="dxa"/>
          </w:tcPr>
          <w:p w14:paraId="50440D8C" w14:textId="77777777" w:rsidR="006D4C02" w:rsidRPr="00D74F76" w:rsidRDefault="006D4C02" w:rsidP="00B5643F">
            <w:pPr>
              <w:jc w:val="center"/>
            </w:pPr>
          </w:p>
        </w:tc>
      </w:tr>
      <w:tr w:rsidR="00AE0DA9" w:rsidRPr="00D74F76" w14:paraId="71B506D6" w14:textId="77777777" w:rsidTr="00B5643F">
        <w:tc>
          <w:tcPr>
            <w:tcW w:w="704" w:type="dxa"/>
          </w:tcPr>
          <w:p w14:paraId="746F00FC" w14:textId="77777777" w:rsidR="006D4C02" w:rsidRPr="00D74F76" w:rsidRDefault="006D4C02" w:rsidP="00487454"/>
        </w:tc>
        <w:tc>
          <w:tcPr>
            <w:tcW w:w="500" w:type="dxa"/>
          </w:tcPr>
          <w:p w14:paraId="6185C924" w14:textId="77777777" w:rsidR="006D4C02" w:rsidRPr="00D74F76" w:rsidRDefault="006D4C02" w:rsidP="00487454"/>
        </w:tc>
        <w:tc>
          <w:tcPr>
            <w:tcW w:w="6162" w:type="dxa"/>
          </w:tcPr>
          <w:p w14:paraId="6482652F" w14:textId="77777777" w:rsidR="006D4C02" w:rsidRPr="00D74F76" w:rsidRDefault="006D4C02" w:rsidP="00487454">
            <w:pPr>
              <w:rPr>
                <w:cs/>
              </w:rPr>
            </w:pPr>
          </w:p>
        </w:tc>
        <w:tc>
          <w:tcPr>
            <w:tcW w:w="959" w:type="dxa"/>
          </w:tcPr>
          <w:p w14:paraId="7970A69E" w14:textId="77777777" w:rsidR="006D4C02" w:rsidRPr="00D74F76" w:rsidRDefault="006D4C02" w:rsidP="00B5643F">
            <w:pPr>
              <w:jc w:val="center"/>
            </w:pPr>
          </w:p>
        </w:tc>
      </w:tr>
      <w:tr w:rsidR="00AE0DA9" w:rsidRPr="00D74F76" w14:paraId="1D32561E" w14:textId="77777777" w:rsidTr="00B5643F">
        <w:tc>
          <w:tcPr>
            <w:tcW w:w="704" w:type="dxa"/>
          </w:tcPr>
          <w:p w14:paraId="48D4414B" w14:textId="77777777" w:rsidR="006D4C02" w:rsidRPr="00D74F76" w:rsidRDefault="006D4C02" w:rsidP="00487454"/>
        </w:tc>
        <w:tc>
          <w:tcPr>
            <w:tcW w:w="500" w:type="dxa"/>
          </w:tcPr>
          <w:p w14:paraId="11D9B656" w14:textId="77777777" w:rsidR="006D4C02" w:rsidRPr="00D74F76" w:rsidRDefault="006D4C02" w:rsidP="00487454"/>
        </w:tc>
        <w:tc>
          <w:tcPr>
            <w:tcW w:w="6162" w:type="dxa"/>
          </w:tcPr>
          <w:p w14:paraId="6834BDC8" w14:textId="77777777" w:rsidR="006D4C02" w:rsidRPr="00D74F76" w:rsidRDefault="006D4C02" w:rsidP="00487454">
            <w:pPr>
              <w:rPr>
                <w:cs/>
              </w:rPr>
            </w:pPr>
          </w:p>
        </w:tc>
        <w:tc>
          <w:tcPr>
            <w:tcW w:w="959" w:type="dxa"/>
          </w:tcPr>
          <w:p w14:paraId="4A6198DE" w14:textId="77777777" w:rsidR="006D4C02" w:rsidRPr="00D74F76" w:rsidRDefault="006D4C02" w:rsidP="00B5643F">
            <w:pPr>
              <w:jc w:val="center"/>
            </w:pPr>
          </w:p>
        </w:tc>
      </w:tr>
    </w:tbl>
    <w:p w14:paraId="2F1E6BBB" w14:textId="77777777" w:rsidR="006D4C02" w:rsidRPr="00D74F76" w:rsidRDefault="006D4C02" w:rsidP="006D4C02">
      <w:pPr>
        <w:pStyle w:val="Heading1"/>
        <w:spacing w:after="320"/>
        <w:rPr>
          <w:cs/>
        </w:rPr>
      </w:pPr>
      <w:r w:rsidRPr="00D74F76">
        <w:rPr>
          <w:cs/>
        </w:rPr>
        <w:lastRenderedPageBreak/>
        <w:t>สารบัญ</w:t>
      </w:r>
    </w:p>
    <w:tbl>
      <w:tblPr>
        <w:tblW w:w="0" w:type="auto"/>
        <w:tblLook w:val="04A0" w:firstRow="1" w:lastRow="0" w:firstColumn="1" w:lastColumn="0" w:noHBand="0" w:noVBand="1"/>
      </w:tblPr>
      <w:tblGrid>
        <w:gridCol w:w="7366"/>
        <w:gridCol w:w="959"/>
      </w:tblGrid>
      <w:tr w:rsidR="00AE0DA9" w:rsidRPr="00D74F76" w14:paraId="5C3500E7" w14:textId="77777777" w:rsidTr="00B5643F">
        <w:tc>
          <w:tcPr>
            <w:tcW w:w="7366" w:type="dxa"/>
          </w:tcPr>
          <w:p w14:paraId="3D17AC91" w14:textId="77777777" w:rsidR="006D4C02" w:rsidRPr="00D74F76" w:rsidRDefault="006D4C02" w:rsidP="00487454"/>
        </w:tc>
        <w:tc>
          <w:tcPr>
            <w:tcW w:w="959" w:type="dxa"/>
          </w:tcPr>
          <w:p w14:paraId="50440307" w14:textId="77777777" w:rsidR="006D4C02" w:rsidRPr="00D74F76" w:rsidRDefault="006D4C02" w:rsidP="00B5643F">
            <w:pPr>
              <w:jc w:val="center"/>
              <w:rPr>
                <w:b/>
                <w:bCs/>
                <w:cs/>
              </w:rPr>
            </w:pPr>
            <w:r w:rsidRPr="00D74F76">
              <w:rPr>
                <w:b/>
                <w:bCs/>
                <w:cs/>
              </w:rPr>
              <w:t>หน้า</w:t>
            </w:r>
          </w:p>
        </w:tc>
      </w:tr>
    </w:tbl>
    <w:p w14:paraId="78708431" w14:textId="77777777" w:rsidR="006D4C02" w:rsidRPr="00D74F76" w:rsidRDefault="006D4C02" w:rsidP="006D4C0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500"/>
        <w:gridCol w:w="6162"/>
        <w:gridCol w:w="959"/>
      </w:tblGrid>
      <w:tr w:rsidR="00AE0DA9" w:rsidRPr="00D74F76" w14:paraId="13F3780C" w14:textId="77777777" w:rsidTr="00B5643F">
        <w:tc>
          <w:tcPr>
            <w:tcW w:w="8325" w:type="dxa"/>
            <w:gridSpan w:val="4"/>
          </w:tcPr>
          <w:p w14:paraId="0F8C49AF" w14:textId="77777777" w:rsidR="006D4C02" w:rsidRPr="00D74F76" w:rsidRDefault="006D4C02" w:rsidP="00B5643F">
            <w:pPr>
              <w:jc w:val="left"/>
              <w:rPr>
                <w:b/>
                <w:bCs/>
                <w:cs/>
              </w:rPr>
            </w:pPr>
            <w:r w:rsidRPr="00D74F76">
              <w:rPr>
                <w:b/>
                <w:bCs/>
                <w:cs/>
              </w:rPr>
              <w:t xml:space="preserve">บทที่ </w:t>
            </w:r>
            <w:r w:rsidRPr="00D74F76">
              <w:rPr>
                <w:b/>
                <w:bCs/>
              </w:rPr>
              <w:t xml:space="preserve">3 </w:t>
            </w:r>
            <w:r w:rsidRPr="00D74F76">
              <w:rPr>
                <w:b/>
                <w:bCs/>
                <w:cs/>
              </w:rPr>
              <w:t>การดำเนินการวิจัย</w:t>
            </w:r>
          </w:p>
        </w:tc>
      </w:tr>
      <w:tr w:rsidR="00AE0DA9" w:rsidRPr="00D74F76" w14:paraId="7D8F6971" w14:textId="77777777" w:rsidTr="00B5643F">
        <w:tc>
          <w:tcPr>
            <w:tcW w:w="704" w:type="dxa"/>
          </w:tcPr>
          <w:p w14:paraId="7E51240C" w14:textId="77777777" w:rsidR="006D4C02" w:rsidRPr="00D74F76" w:rsidRDefault="006D4C02" w:rsidP="00487454"/>
        </w:tc>
        <w:tc>
          <w:tcPr>
            <w:tcW w:w="500" w:type="dxa"/>
          </w:tcPr>
          <w:p w14:paraId="09E0C956" w14:textId="77777777" w:rsidR="006D4C02" w:rsidRPr="00D74F76" w:rsidRDefault="006D4C02" w:rsidP="00487454">
            <w:r w:rsidRPr="00D74F76">
              <w:t>3.1</w:t>
            </w:r>
          </w:p>
        </w:tc>
        <w:tc>
          <w:tcPr>
            <w:tcW w:w="6162" w:type="dxa"/>
          </w:tcPr>
          <w:p w14:paraId="0F98AE27" w14:textId="77777777" w:rsidR="006D4C02" w:rsidRPr="00D74F76" w:rsidRDefault="006D4C02" w:rsidP="00487454">
            <w:pPr>
              <w:rPr>
                <w:cs/>
              </w:rPr>
            </w:pPr>
            <w:r w:rsidRPr="00D74F76">
              <w:rPr>
                <w:cs/>
              </w:rPr>
              <w:t>วิธีการวิจัย</w:t>
            </w:r>
          </w:p>
        </w:tc>
        <w:tc>
          <w:tcPr>
            <w:tcW w:w="959" w:type="dxa"/>
          </w:tcPr>
          <w:p w14:paraId="6F5DD3B3" w14:textId="77777777" w:rsidR="006D4C02" w:rsidRPr="00D74F76" w:rsidRDefault="006D4C02" w:rsidP="00B5643F">
            <w:pPr>
              <w:jc w:val="center"/>
            </w:pPr>
          </w:p>
        </w:tc>
      </w:tr>
      <w:tr w:rsidR="00AE0DA9" w:rsidRPr="00D74F76" w14:paraId="3BF28674" w14:textId="77777777" w:rsidTr="00B5643F">
        <w:tc>
          <w:tcPr>
            <w:tcW w:w="704" w:type="dxa"/>
          </w:tcPr>
          <w:p w14:paraId="01CD1827" w14:textId="77777777" w:rsidR="006D4C02" w:rsidRPr="00D74F76" w:rsidRDefault="006D4C02" w:rsidP="00487454"/>
        </w:tc>
        <w:tc>
          <w:tcPr>
            <w:tcW w:w="500" w:type="dxa"/>
          </w:tcPr>
          <w:p w14:paraId="34244CA3" w14:textId="77777777" w:rsidR="006D4C02" w:rsidRPr="00D74F76" w:rsidRDefault="006D4C02" w:rsidP="00487454">
            <w:r w:rsidRPr="00D74F76">
              <w:t>3.2</w:t>
            </w:r>
          </w:p>
        </w:tc>
        <w:tc>
          <w:tcPr>
            <w:tcW w:w="6162" w:type="dxa"/>
          </w:tcPr>
          <w:p w14:paraId="6F9CD318" w14:textId="77777777" w:rsidR="006D4C02" w:rsidRPr="00D74F76" w:rsidRDefault="006D4C02" w:rsidP="00487454">
            <w:pPr>
              <w:rPr>
                <w:cs/>
              </w:rPr>
            </w:pPr>
            <w:r w:rsidRPr="00D74F76">
              <w:rPr>
                <w:cs/>
              </w:rPr>
              <w:t>กลุ่มตัวอย่าง</w:t>
            </w:r>
          </w:p>
        </w:tc>
        <w:tc>
          <w:tcPr>
            <w:tcW w:w="959" w:type="dxa"/>
          </w:tcPr>
          <w:p w14:paraId="6E5B344E" w14:textId="77777777" w:rsidR="006D4C02" w:rsidRPr="00D74F76" w:rsidRDefault="006D4C02" w:rsidP="00B5643F">
            <w:pPr>
              <w:jc w:val="center"/>
            </w:pPr>
          </w:p>
        </w:tc>
      </w:tr>
      <w:tr w:rsidR="00AE0DA9" w:rsidRPr="00D74F76" w14:paraId="5D5885B8" w14:textId="77777777" w:rsidTr="00B5643F">
        <w:tc>
          <w:tcPr>
            <w:tcW w:w="704" w:type="dxa"/>
          </w:tcPr>
          <w:p w14:paraId="621CDC31" w14:textId="77777777" w:rsidR="006D4C02" w:rsidRPr="00D74F76" w:rsidRDefault="006D4C02" w:rsidP="00487454"/>
        </w:tc>
        <w:tc>
          <w:tcPr>
            <w:tcW w:w="500" w:type="dxa"/>
          </w:tcPr>
          <w:p w14:paraId="08382BA8" w14:textId="77777777" w:rsidR="006D4C02" w:rsidRPr="00D74F76" w:rsidRDefault="006D4C02" w:rsidP="00487454">
            <w:r w:rsidRPr="00D74F76">
              <w:t>3.3</w:t>
            </w:r>
          </w:p>
        </w:tc>
        <w:tc>
          <w:tcPr>
            <w:tcW w:w="6162" w:type="dxa"/>
          </w:tcPr>
          <w:p w14:paraId="6DEF7610" w14:textId="77777777" w:rsidR="006D4C02" w:rsidRPr="00D74F76" w:rsidRDefault="006D4C02" w:rsidP="00487454">
            <w:pPr>
              <w:rPr>
                <w:cs/>
              </w:rPr>
            </w:pPr>
            <w:r w:rsidRPr="00D74F76">
              <w:rPr>
                <w:cs/>
              </w:rPr>
              <w:t>เครื่องมือที่ใช้ในการวิจัย</w:t>
            </w:r>
          </w:p>
        </w:tc>
        <w:tc>
          <w:tcPr>
            <w:tcW w:w="959" w:type="dxa"/>
          </w:tcPr>
          <w:p w14:paraId="16914032" w14:textId="77777777" w:rsidR="006D4C02" w:rsidRPr="00D74F76" w:rsidRDefault="006D4C02" w:rsidP="00B5643F">
            <w:pPr>
              <w:jc w:val="center"/>
            </w:pPr>
          </w:p>
        </w:tc>
      </w:tr>
      <w:tr w:rsidR="00AE0DA9" w:rsidRPr="00D74F76" w14:paraId="6837A4C2" w14:textId="77777777" w:rsidTr="00B5643F">
        <w:tc>
          <w:tcPr>
            <w:tcW w:w="704" w:type="dxa"/>
          </w:tcPr>
          <w:p w14:paraId="280ECF98" w14:textId="77777777" w:rsidR="006D4C02" w:rsidRPr="00D74F76" w:rsidRDefault="006D4C02" w:rsidP="00487454"/>
        </w:tc>
        <w:tc>
          <w:tcPr>
            <w:tcW w:w="500" w:type="dxa"/>
          </w:tcPr>
          <w:p w14:paraId="5B3EB556" w14:textId="77777777" w:rsidR="006D4C02" w:rsidRPr="00D74F76" w:rsidRDefault="006D4C02" w:rsidP="00487454">
            <w:r w:rsidRPr="00D74F76">
              <w:t>3.4</w:t>
            </w:r>
          </w:p>
        </w:tc>
        <w:tc>
          <w:tcPr>
            <w:tcW w:w="6162" w:type="dxa"/>
          </w:tcPr>
          <w:p w14:paraId="0FBF8A26" w14:textId="77777777" w:rsidR="006D4C02" w:rsidRPr="00D74F76" w:rsidRDefault="006D4C02" w:rsidP="00487454">
            <w:pPr>
              <w:rPr>
                <w:cs/>
              </w:rPr>
            </w:pPr>
            <w:r w:rsidRPr="00D74F76">
              <w:rPr>
                <w:cs/>
              </w:rPr>
              <w:t>การเก็บรวบรวมข้อมูล</w:t>
            </w:r>
          </w:p>
        </w:tc>
        <w:tc>
          <w:tcPr>
            <w:tcW w:w="959" w:type="dxa"/>
          </w:tcPr>
          <w:p w14:paraId="4223887B" w14:textId="77777777" w:rsidR="006D4C02" w:rsidRPr="00D74F76" w:rsidRDefault="006D4C02" w:rsidP="00B5643F">
            <w:pPr>
              <w:jc w:val="center"/>
            </w:pPr>
          </w:p>
        </w:tc>
      </w:tr>
      <w:tr w:rsidR="00AE0DA9" w:rsidRPr="00D74F76" w14:paraId="58ECA09E" w14:textId="77777777" w:rsidTr="00B5643F">
        <w:tc>
          <w:tcPr>
            <w:tcW w:w="704" w:type="dxa"/>
          </w:tcPr>
          <w:p w14:paraId="39B88AA8" w14:textId="77777777" w:rsidR="006D4C02" w:rsidRPr="00D74F76" w:rsidRDefault="006D4C02" w:rsidP="00487454"/>
        </w:tc>
        <w:tc>
          <w:tcPr>
            <w:tcW w:w="500" w:type="dxa"/>
          </w:tcPr>
          <w:p w14:paraId="77AC233F" w14:textId="77777777" w:rsidR="006D4C02" w:rsidRPr="00D74F76" w:rsidRDefault="006D4C02" w:rsidP="00487454">
            <w:r w:rsidRPr="00D74F76">
              <w:t>3.5</w:t>
            </w:r>
          </w:p>
        </w:tc>
        <w:tc>
          <w:tcPr>
            <w:tcW w:w="6162" w:type="dxa"/>
          </w:tcPr>
          <w:p w14:paraId="21D12E63" w14:textId="77777777" w:rsidR="006D4C02" w:rsidRPr="00D74F76" w:rsidRDefault="006D4C02" w:rsidP="00487454">
            <w:pPr>
              <w:rPr>
                <w:cs/>
              </w:rPr>
            </w:pPr>
            <w:r w:rsidRPr="00D74F76">
              <w:rPr>
                <w:cs/>
              </w:rPr>
              <w:t>การวิเคราะห์ข้อมูล</w:t>
            </w:r>
          </w:p>
        </w:tc>
        <w:tc>
          <w:tcPr>
            <w:tcW w:w="959" w:type="dxa"/>
          </w:tcPr>
          <w:p w14:paraId="70ED413C" w14:textId="77777777" w:rsidR="006D4C02" w:rsidRPr="00D74F76" w:rsidRDefault="006D4C02" w:rsidP="00B5643F">
            <w:pPr>
              <w:jc w:val="center"/>
            </w:pPr>
          </w:p>
        </w:tc>
      </w:tr>
      <w:tr w:rsidR="00AE0DA9" w:rsidRPr="00D74F76" w14:paraId="49B0056A" w14:textId="77777777" w:rsidTr="00B5643F">
        <w:tc>
          <w:tcPr>
            <w:tcW w:w="8325" w:type="dxa"/>
            <w:gridSpan w:val="4"/>
          </w:tcPr>
          <w:p w14:paraId="08DAB720" w14:textId="77777777" w:rsidR="006D4C02" w:rsidRPr="00D74F76" w:rsidRDefault="006D4C02" w:rsidP="00B5643F">
            <w:pPr>
              <w:jc w:val="left"/>
              <w:rPr>
                <w:b/>
                <w:bCs/>
                <w:cs/>
              </w:rPr>
            </w:pPr>
            <w:r w:rsidRPr="00D74F76">
              <w:rPr>
                <w:b/>
                <w:bCs/>
                <w:cs/>
              </w:rPr>
              <w:t xml:space="preserve">บทที่ </w:t>
            </w:r>
            <w:r w:rsidRPr="00D74F76">
              <w:rPr>
                <w:b/>
                <w:bCs/>
              </w:rPr>
              <w:t xml:space="preserve">4 </w:t>
            </w:r>
            <w:r w:rsidRPr="00D74F76">
              <w:rPr>
                <w:b/>
                <w:bCs/>
                <w:cs/>
              </w:rPr>
              <w:t>ผลการดำเนินการวิจัย</w:t>
            </w:r>
          </w:p>
        </w:tc>
      </w:tr>
      <w:tr w:rsidR="00AE0DA9" w:rsidRPr="00D74F76" w14:paraId="1EA6DA2A" w14:textId="77777777" w:rsidTr="00B5643F">
        <w:tc>
          <w:tcPr>
            <w:tcW w:w="704" w:type="dxa"/>
          </w:tcPr>
          <w:p w14:paraId="00CC9598" w14:textId="77777777" w:rsidR="006D4C02" w:rsidRPr="00D74F76" w:rsidRDefault="006D4C02" w:rsidP="00487454"/>
        </w:tc>
        <w:tc>
          <w:tcPr>
            <w:tcW w:w="500" w:type="dxa"/>
          </w:tcPr>
          <w:p w14:paraId="439392C7" w14:textId="77777777" w:rsidR="006D4C02" w:rsidRPr="00D74F76" w:rsidRDefault="006D4C02" w:rsidP="00487454">
            <w:r w:rsidRPr="00D74F76">
              <w:t>4.1</w:t>
            </w:r>
          </w:p>
        </w:tc>
        <w:tc>
          <w:tcPr>
            <w:tcW w:w="6162" w:type="dxa"/>
          </w:tcPr>
          <w:p w14:paraId="0F72BCBB" w14:textId="77777777" w:rsidR="006D4C02" w:rsidRPr="00D74F76" w:rsidRDefault="006D4C02" w:rsidP="00487454">
            <w:pPr>
              <w:rPr>
                <w:cs/>
              </w:rPr>
            </w:pPr>
            <w:r w:rsidRPr="00D74F76">
              <w:rPr>
                <w:cs/>
              </w:rPr>
              <w:t>ข้อมูล</w:t>
            </w:r>
          </w:p>
        </w:tc>
        <w:tc>
          <w:tcPr>
            <w:tcW w:w="959" w:type="dxa"/>
          </w:tcPr>
          <w:p w14:paraId="3FBF081B" w14:textId="77777777" w:rsidR="006D4C02" w:rsidRPr="00D74F76" w:rsidRDefault="006D4C02" w:rsidP="00B5643F">
            <w:pPr>
              <w:jc w:val="center"/>
            </w:pPr>
          </w:p>
        </w:tc>
      </w:tr>
      <w:tr w:rsidR="00AE0DA9" w:rsidRPr="00D74F76" w14:paraId="67CA5D5B" w14:textId="77777777" w:rsidTr="00B5643F">
        <w:tc>
          <w:tcPr>
            <w:tcW w:w="704" w:type="dxa"/>
          </w:tcPr>
          <w:p w14:paraId="020C3562" w14:textId="77777777" w:rsidR="006D4C02" w:rsidRPr="00D74F76" w:rsidRDefault="006D4C02" w:rsidP="00487454"/>
        </w:tc>
        <w:tc>
          <w:tcPr>
            <w:tcW w:w="500" w:type="dxa"/>
          </w:tcPr>
          <w:p w14:paraId="2968A5F4" w14:textId="77777777" w:rsidR="006D4C02" w:rsidRPr="00D74F76" w:rsidRDefault="006D4C02" w:rsidP="00487454">
            <w:r w:rsidRPr="00D74F76">
              <w:t>4.2</w:t>
            </w:r>
          </w:p>
        </w:tc>
        <w:tc>
          <w:tcPr>
            <w:tcW w:w="6162" w:type="dxa"/>
          </w:tcPr>
          <w:p w14:paraId="2EB341B5" w14:textId="77777777" w:rsidR="006D4C02" w:rsidRPr="00D74F76" w:rsidRDefault="006D4C02" w:rsidP="00487454">
            <w:pPr>
              <w:rPr>
                <w:cs/>
              </w:rPr>
            </w:pPr>
            <w:r w:rsidRPr="00D74F76">
              <w:rPr>
                <w:cs/>
              </w:rPr>
              <w:t>การวิเคราะห์ข้อมูล</w:t>
            </w:r>
          </w:p>
        </w:tc>
        <w:tc>
          <w:tcPr>
            <w:tcW w:w="959" w:type="dxa"/>
          </w:tcPr>
          <w:p w14:paraId="2DEC92D9" w14:textId="77777777" w:rsidR="006D4C02" w:rsidRPr="00D74F76" w:rsidRDefault="006D4C02" w:rsidP="00B5643F">
            <w:pPr>
              <w:jc w:val="center"/>
            </w:pPr>
          </w:p>
        </w:tc>
      </w:tr>
      <w:tr w:rsidR="00AE0DA9" w:rsidRPr="00D74F76" w14:paraId="2BD3426F" w14:textId="77777777" w:rsidTr="00B5643F">
        <w:tc>
          <w:tcPr>
            <w:tcW w:w="8325" w:type="dxa"/>
            <w:gridSpan w:val="4"/>
          </w:tcPr>
          <w:p w14:paraId="596C53AF" w14:textId="77777777" w:rsidR="006D4C02" w:rsidRPr="00D74F76" w:rsidRDefault="006D4C02" w:rsidP="00B5643F">
            <w:pPr>
              <w:jc w:val="left"/>
              <w:rPr>
                <w:b/>
                <w:bCs/>
                <w:cs/>
              </w:rPr>
            </w:pPr>
            <w:r w:rsidRPr="00D74F76">
              <w:rPr>
                <w:b/>
                <w:bCs/>
                <w:cs/>
              </w:rPr>
              <w:t xml:space="preserve">บทที่ </w:t>
            </w:r>
            <w:r w:rsidRPr="00D74F76">
              <w:rPr>
                <w:b/>
                <w:bCs/>
              </w:rPr>
              <w:t xml:space="preserve">5 </w:t>
            </w:r>
            <w:r w:rsidRPr="00D74F76">
              <w:rPr>
                <w:b/>
                <w:bCs/>
                <w:cs/>
              </w:rPr>
              <w:t>สรุปผลการวิจัย อภิปรายผล และข้อเสนอแนะ</w:t>
            </w:r>
          </w:p>
        </w:tc>
      </w:tr>
      <w:tr w:rsidR="00AE0DA9" w:rsidRPr="00D74F76" w14:paraId="6F9BB7FF" w14:textId="77777777" w:rsidTr="00B5643F">
        <w:tc>
          <w:tcPr>
            <w:tcW w:w="704" w:type="dxa"/>
          </w:tcPr>
          <w:p w14:paraId="62A85857" w14:textId="77777777" w:rsidR="006D4C02" w:rsidRPr="00D74F76" w:rsidRDefault="006D4C02" w:rsidP="00487454"/>
        </w:tc>
        <w:tc>
          <w:tcPr>
            <w:tcW w:w="500" w:type="dxa"/>
          </w:tcPr>
          <w:p w14:paraId="6F51EE66" w14:textId="77777777" w:rsidR="006D4C02" w:rsidRPr="00D74F76" w:rsidRDefault="006D4C02" w:rsidP="00487454">
            <w:r w:rsidRPr="00D74F76">
              <w:t>5.1</w:t>
            </w:r>
          </w:p>
        </w:tc>
        <w:tc>
          <w:tcPr>
            <w:tcW w:w="6162" w:type="dxa"/>
          </w:tcPr>
          <w:p w14:paraId="3533B55E" w14:textId="77777777" w:rsidR="006D4C02" w:rsidRPr="00D74F76" w:rsidRDefault="006D4C02" w:rsidP="00487454">
            <w:pPr>
              <w:rPr>
                <w:cs/>
              </w:rPr>
            </w:pPr>
            <w:r w:rsidRPr="00D74F76">
              <w:rPr>
                <w:cs/>
              </w:rPr>
              <w:t>สรุปผลการวิจัย</w:t>
            </w:r>
          </w:p>
        </w:tc>
        <w:tc>
          <w:tcPr>
            <w:tcW w:w="959" w:type="dxa"/>
          </w:tcPr>
          <w:p w14:paraId="1BC1A9CC" w14:textId="77777777" w:rsidR="006D4C02" w:rsidRPr="00D74F76" w:rsidRDefault="006D4C02" w:rsidP="00B5643F">
            <w:pPr>
              <w:jc w:val="center"/>
            </w:pPr>
          </w:p>
        </w:tc>
      </w:tr>
      <w:tr w:rsidR="00AE0DA9" w:rsidRPr="00D74F76" w14:paraId="2C802254" w14:textId="77777777" w:rsidTr="00B5643F">
        <w:tc>
          <w:tcPr>
            <w:tcW w:w="704" w:type="dxa"/>
          </w:tcPr>
          <w:p w14:paraId="43EE9704" w14:textId="77777777" w:rsidR="006D4C02" w:rsidRPr="00D74F76" w:rsidRDefault="006D4C02" w:rsidP="00487454"/>
        </w:tc>
        <w:tc>
          <w:tcPr>
            <w:tcW w:w="500" w:type="dxa"/>
          </w:tcPr>
          <w:p w14:paraId="33244527" w14:textId="77777777" w:rsidR="006D4C02" w:rsidRPr="00D74F76" w:rsidRDefault="006D4C02" w:rsidP="00487454">
            <w:r w:rsidRPr="00D74F76">
              <w:t>5.2</w:t>
            </w:r>
          </w:p>
        </w:tc>
        <w:tc>
          <w:tcPr>
            <w:tcW w:w="6162" w:type="dxa"/>
          </w:tcPr>
          <w:p w14:paraId="117DB4B3" w14:textId="77777777" w:rsidR="006D4C02" w:rsidRPr="00D74F76" w:rsidRDefault="006D4C02" w:rsidP="00487454">
            <w:pPr>
              <w:rPr>
                <w:cs/>
              </w:rPr>
            </w:pPr>
            <w:r w:rsidRPr="00D74F76">
              <w:rPr>
                <w:cs/>
              </w:rPr>
              <w:t>อภิปรายผล</w:t>
            </w:r>
          </w:p>
        </w:tc>
        <w:tc>
          <w:tcPr>
            <w:tcW w:w="959" w:type="dxa"/>
          </w:tcPr>
          <w:p w14:paraId="1E89EE1A" w14:textId="77777777" w:rsidR="006D4C02" w:rsidRPr="00D74F76" w:rsidRDefault="006D4C02" w:rsidP="00B5643F">
            <w:pPr>
              <w:jc w:val="center"/>
            </w:pPr>
          </w:p>
        </w:tc>
      </w:tr>
      <w:tr w:rsidR="00AE0DA9" w:rsidRPr="00D74F76" w14:paraId="6ABCC668" w14:textId="77777777" w:rsidTr="00B5643F">
        <w:tc>
          <w:tcPr>
            <w:tcW w:w="704" w:type="dxa"/>
          </w:tcPr>
          <w:p w14:paraId="4AB1C3E9" w14:textId="77777777" w:rsidR="006D4C02" w:rsidRPr="00D74F76" w:rsidRDefault="006D4C02" w:rsidP="00487454"/>
        </w:tc>
        <w:tc>
          <w:tcPr>
            <w:tcW w:w="500" w:type="dxa"/>
          </w:tcPr>
          <w:p w14:paraId="20B5A1DB" w14:textId="77777777" w:rsidR="006D4C02" w:rsidRPr="00D74F76" w:rsidRDefault="006D4C02" w:rsidP="00487454">
            <w:r w:rsidRPr="00D74F76">
              <w:t>5.3</w:t>
            </w:r>
          </w:p>
        </w:tc>
        <w:tc>
          <w:tcPr>
            <w:tcW w:w="6162" w:type="dxa"/>
          </w:tcPr>
          <w:p w14:paraId="730F0AB9" w14:textId="77777777" w:rsidR="006D4C02" w:rsidRPr="00D74F76" w:rsidRDefault="006D4C02" w:rsidP="00487454">
            <w:pPr>
              <w:rPr>
                <w:cs/>
              </w:rPr>
            </w:pPr>
            <w:r w:rsidRPr="00D74F76">
              <w:rPr>
                <w:cs/>
              </w:rPr>
              <w:t>ข้อเสนอแนะ</w:t>
            </w:r>
          </w:p>
        </w:tc>
        <w:tc>
          <w:tcPr>
            <w:tcW w:w="959" w:type="dxa"/>
          </w:tcPr>
          <w:p w14:paraId="231B55F1" w14:textId="77777777" w:rsidR="006D4C02" w:rsidRPr="00D74F76" w:rsidRDefault="006D4C02" w:rsidP="00B5643F">
            <w:pPr>
              <w:jc w:val="center"/>
            </w:pPr>
          </w:p>
        </w:tc>
      </w:tr>
      <w:tr w:rsidR="00AE0DA9" w:rsidRPr="00D74F76" w14:paraId="67CC64E3" w14:textId="77777777" w:rsidTr="00B5643F">
        <w:tc>
          <w:tcPr>
            <w:tcW w:w="7366" w:type="dxa"/>
            <w:gridSpan w:val="3"/>
          </w:tcPr>
          <w:p w14:paraId="67146509" w14:textId="77777777" w:rsidR="006D4C02" w:rsidRPr="00D74F76" w:rsidRDefault="006D4C02" w:rsidP="00487454">
            <w:pPr>
              <w:rPr>
                <w:b/>
                <w:bCs/>
                <w:cs/>
              </w:rPr>
            </w:pPr>
            <w:r w:rsidRPr="00D74F76">
              <w:rPr>
                <w:b/>
                <w:bCs/>
                <w:cs/>
              </w:rPr>
              <w:t>บรรณานุกรม</w:t>
            </w:r>
          </w:p>
        </w:tc>
        <w:tc>
          <w:tcPr>
            <w:tcW w:w="959" w:type="dxa"/>
          </w:tcPr>
          <w:p w14:paraId="147501A2" w14:textId="77777777" w:rsidR="006D4C02" w:rsidRPr="00D74F76" w:rsidRDefault="006D4C02" w:rsidP="00B5643F">
            <w:pPr>
              <w:jc w:val="center"/>
            </w:pPr>
          </w:p>
        </w:tc>
      </w:tr>
      <w:tr w:rsidR="00AE0DA9" w:rsidRPr="00D74F76" w14:paraId="75330009" w14:textId="77777777" w:rsidTr="00B5643F">
        <w:tc>
          <w:tcPr>
            <w:tcW w:w="8325" w:type="dxa"/>
            <w:gridSpan w:val="4"/>
          </w:tcPr>
          <w:p w14:paraId="27474BC8" w14:textId="77777777" w:rsidR="006D4C02" w:rsidRPr="00D74F76" w:rsidRDefault="006D4C02" w:rsidP="00B5643F">
            <w:pPr>
              <w:jc w:val="left"/>
              <w:rPr>
                <w:b/>
                <w:bCs/>
              </w:rPr>
            </w:pPr>
            <w:r w:rsidRPr="00D74F76">
              <w:rPr>
                <w:b/>
                <w:bCs/>
                <w:cs/>
              </w:rPr>
              <w:t>ภาคผนวก</w:t>
            </w:r>
          </w:p>
        </w:tc>
      </w:tr>
      <w:tr w:rsidR="00AE0DA9" w:rsidRPr="00D74F76" w14:paraId="1852154D" w14:textId="77777777" w:rsidTr="00B5643F">
        <w:tc>
          <w:tcPr>
            <w:tcW w:w="1204" w:type="dxa"/>
            <w:gridSpan w:val="2"/>
          </w:tcPr>
          <w:p w14:paraId="409544F1" w14:textId="77777777" w:rsidR="006D4C02" w:rsidRPr="00D74F76" w:rsidRDefault="006D4C02" w:rsidP="00487454"/>
        </w:tc>
        <w:tc>
          <w:tcPr>
            <w:tcW w:w="6162" w:type="dxa"/>
          </w:tcPr>
          <w:p w14:paraId="3982AC24" w14:textId="77777777" w:rsidR="006D4C02" w:rsidRPr="00D74F76" w:rsidRDefault="006D4C02" w:rsidP="00487454">
            <w:pPr>
              <w:rPr>
                <w:cs/>
              </w:rPr>
            </w:pPr>
            <w:r w:rsidRPr="00D74F76">
              <w:rPr>
                <w:cs/>
              </w:rPr>
              <w:t>ผนวก ก ผู้ทรงคุณวุฒิ ตรวจสอบเครื่องมือ (แบบสอบถาม)</w:t>
            </w:r>
          </w:p>
        </w:tc>
        <w:tc>
          <w:tcPr>
            <w:tcW w:w="959" w:type="dxa"/>
          </w:tcPr>
          <w:p w14:paraId="6512ABB4" w14:textId="77777777" w:rsidR="006D4C02" w:rsidRPr="00D74F76" w:rsidRDefault="006D4C02" w:rsidP="00B5643F">
            <w:pPr>
              <w:jc w:val="center"/>
            </w:pPr>
          </w:p>
        </w:tc>
      </w:tr>
      <w:tr w:rsidR="00AE0DA9" w:rsidRPr="00D74F76" w14:paraId="7E9A868D" w14:textId="77777777" w:rsidTr="00B5643F">
        <w:tc>
          <w:tcPr>
            <w:tcW w:w="1204" w:type="dxa"/>
            <w:gridSpan w:val="2"/>
          </w:tcPr>
          <w:p w14:paraId="2007D695" w14:textId="77777777" w:rsidR="006D4C02" w:rsidRPr="00D74F76" w:rsidRDefault="006D4C02" w:rsidP="00487454"/>
        </w:tc>
        <w:tc>
          <w:tcPr>
            <w:tcW w:w="6162" w:type="dxa"/>
          </w:tcPr>
          <w:p w14:paraId="67BFE107" w14:textId="77777777" w:rsidR="006D4C02" w:rsidRPr="00D74F76" w:rsidRDefault="006D4C02" w:rsidP="00487454">
            <w:pPr>
              <w:rPr>
                <w:cs/>
              </w:rPr>
            </w:pPr>
            <w:r w:rsidRPr="00D74F76">
              <w:rPr>
                <w:cs/>
              </w:rPr>
              <w:t>ผนวก ข แบบสอบถาม</w:t>
            </w:r>
          </w:p>
        </w:tc>
        <w:tc>
          <w:tcPr>
            <w:tcW w:w="959" w:type="dxa"/>
          </w:tcPr>
          <w:p w14:paraId="4728ADA6" w14:textId="77777777" w:rsidR="006D4C02" w:rsidRPr="00D74F76" w:rsidRDefault="006D4C02" w:rsidP="00B5643F">
            <w:pPr>
              <w:jc w:val="center"/>
            </w:pPr>
          </w:p>
        </w:tc>
      </w:tr>
      <w:tr w:rsidR="00AE0DA9" w:rsidRPr="00D74F76" w14:paraId="1FD9D0D9" w14:textId="77777777" w:rsidTr="00B5643F">
        <w:tc>
          <w:tcPr>
            <w:tcW w:w="1204" w:type="dxa"/>
            <w:gridSpan w:val="2"/>
          </w:tcPr>
          <w:p w14:paraId="0928D9D8" w14:textId="77777777" w:rsidR="006D4C02" w:rsidRPr="00D74F76" w:rsidRDefault="006D4C02" w:rsidP="00487454"/>
        </w:tc>
        <w:tc>
          <w:tcPr>
            <w:tcW w:w="6162" w:type="dxa"/>
          </w:tcPr>
          <w:p w14:paraId="7F39E871" w14:textId="77777777" w:rsidR="006D4C02" w:rsidRPr="00D74F76" w:rsidRDefault="006D4C02" w:rsidP="00487454">
            <w:pPr>
              <w:rPr>
                <w:cs/>
              </w:rPr>
            </w:pPr>
            <w:r w:rsidRPr="00D74F76">
              <w:rPr>
                <w:cs/>
              </w:rPr>
              <w:t>ผนวก ค แบบสัมภาษณ์</w:t>
            </w:r>
          </w:p>
        </w:tc>
        <w:tc>
          <w:tcPr>
            <w:tcW w:w="959" w:type="dxa"/>
          </w:tcPr>
          <w:p w14:paraId="6B9720FF" w14:textId="77777777" w:rsidR="006D4C02" w:rsidRPr="00D74F76" w:rsidRDefault="006D4C02" w:rsidP="00B5643F">
            <w:pPr>
              <w:jc w:val="center"/>
            </w:pPr>
          </w:p>
        </w:tc>
      </w:tr>
      <w:tr w:rsidR="00AE0DA9" w:rsidRPr="00D74F76" w14:paraId="26064EEA" w14:textId="77777777" w:rsidTr="00B5643F">
        <w:trPr>
          <w:trHeight w:val="83"/>
        </w:trPr>
        <w:tc>
          <w:tcPr>
            <w:tcW w:w="1204" w:type="dxa"/>
            <w:gridSpan w:val="2"/>
          </w:tcPr>
          <w:p w14:paraId="022DD234" w14:textId="77777777" w:rsidR="006D4C02" w:rsidRPr="00D74F76" w:rsidRDefault="006D4C02" w:rsidP="00487454"/>
        </w:tc>
        <w:tc>
          <w:tcPr>
            <w:tcW w:w="6162" w:type="dxa"/>
          </w:tcPr>
          <w:p w14:paraId="32E5BF4D" w14:textId="77777777" w:rsidR="006D4C02" w:rsidRPr="00D74F76" w:rsidRDefault="006D4C02" w:rsidP="00487454">
            <w:pPr>
              <w:rPr>
                <w:cs/>
              </w:rPr>
            </w:pPr>
            <w:r w:rsidRPr="00D74F76">
              <w:rPr>
                <w:cs/>
              </w:rPr>
              <w:t>ผนวก ง คู่มือรหัสวิเคราะห์ข้อมูลด้วยคอมพิวเตอร์</w:t>
            </w:r>
          </w:p>
        </w:tc>
        <w:tc>
          <w:tcPr>
            <w:tcW w:w="959" w:type="dxa"/>
          </w:tcPr>
          <w:p w14:paraId="32E8BF79" w14:textId="77777777" w:rsidR="006D4C02" w:rsidRPr="00D74F76" w:rsidRDefault="006D4C02" w:rsidP="00B5643F">
            <w:pPr>
              <w:jc w:val="center"/>
            </w:pPr>
          </w:p>
        </w:tc>
      </w:tr>
    </w:tbl>
    <w:p w14:paraId="5B0E2532" w14:textId="77777777" w:rsidR="007F7FC9" w:rsidRPr="00D74F76" w:rsidRDefault="007F7FC9" w:rsidP="006F5402">
      <w:pPr>
        <w:pStyle w:val="Heading1"/>
        <w:spacing w:after="320"/>
        <w:rPr>
          <w:cs/>
        </w:rPr>
      </w:pPr>
    </w:p>
    <w:p w14:paraId="48B5E63A" w14:textId="77777777" w:rsidR="007F7FC9" w:rsidRPr="00D74F76" w:rsidRDefault="007F7FC9">
      <w:pPr>
        <w:jc w:val="left"/>
        <w:rPr>
          <w:b/>
          <w:bCs/>
          <w:sz w:val="40"/>
          <w:szCs w:val="40"/>
          <w:cs/>
        </w:rPr>
      </w:pPr>
      <w:r w:rsidRPr="00D74F76">
        <w:rPr>
          <w:cs/>
        </w:rPr>
        <w:br w:type="page"/>
      </w:r>
    </w:p>
    <w:p w14:paraId="054E0A9A" w14:textId="77777777" w:rsidR="006F5402" w:rsidRPr="00D74F76" w:rsidRDefault="006F5402" w:rsidP="006F5402">
      <w:pPr>
        <w:pStyle w:val="Heading1"/>
        <w:spacing w:after="320"/>
        <w:rPr>
          <w:cs/>
        </w:rPr>
      </w:pPr>
      <w:r w:rsidRPr="00D74F76">
        <w:rPr>
          <w:cs/>
        </w:rPr>
        <w:lastRenderedPageBreak/>
        <w:t>สารบัญตาราง</w:t>
      </w:r>
    </w:p>
    <w:tbl>
      <w:tblPr>
        <w:tblW w:w="8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500"/>
        <w:gridCol w:w="5882"/>
        <w:gridCol w:w="883"/>
      </w:tblGrid>
      <w:tr w:rsidR="007F7FC9" w:rsidRPr="00D74F76" w14:paraId="34063595" w14:textId="77777777" w:rsidTr="007F7FC9">
        <w:tc>
          <w:tcPr>
            <w:tcW w:w="984" w:type="dxa"/>
          </w:tcPr>
          <w:p w14:paraId="1DF96D05" w14:textId="77777777" w:rsidR="007F7FC9" w:rsidRPr="00D74F76" w:rsidRDefault="007F7FC9" w:rsidP="00B5643F">
            <w:pPr>
              <w:jc w:val="center"/>
              <w:rPr>
                <w:b/>
                <w:bCs/>
                <w:cs/>
              </w:rPr>
            </w:pPr>
            <w:r w:rsidRPr="00D74F76">
              <w:rPr>
                <w:b/>
                <w:bCs/>
                <w:cs/>
              </w:rPr>
              <w:t>ตารางที่</w:t>
            </w:r>
          </w:p>
        </w:tc>
        <w:tc>
          <w:tcPr>
            <w:tcW w:w="500" w:type="dxa"/>
          </w:tcPr>
          <w:p w14:paraId="04D81FB4" w14:textId="77777777" w:rsidR="007F7FC9" w:rsidRPr="00D74F76" w:rsidRDefault="007F7FC9" w:rsidP="00B5643F">
            <w:pPr>
              <w:jc w:val="center"/>
              <w:rPr>
                <w:b/>
                <w:bCs/>
              </w:rPr>
            </w:pPr>
          </w:p>
        </w:tc>
        <w:tc>
          <w:tcPr>
            <w:tcW w:w="5882" w:type="dxa"/>
          </w:tcPr>
          <w:p w14:paraId="7244E96B" w14:textId="77777777" w:rsidR="007F7FC9" w:rsidRPr="00D74F76" w:rsidRDefault="007F7FC9" w:rsidP="00B5643F">
            <w:pPr>
              <w:jc w:val="both"/>
              <w:rPr>
                <w:b/>
                <w:bCs/>
                <w:cs/>
              </w:rPr>
            </w:pPr>
          </w:p>
        </w:tc>
        <w:tc>
          <w:tcPr>
            <w:tcW w:w="883" w:type="dxa"/>
          </w:tcPr>
          <w:p w14:paraId="58BBB471" w14:textId="77777777" w:rsidR="007F7FC9" w:rsidRPr="00D74F76" w:rsidRDefault="007F7FC9" w:rsidP="00B5643F">
            <w:pPr>
              <w:jc w:val="center"/>
              <w:rPr>
                <w:b/>
                <w:bCs/>
                <w:cs/>
              </w:rPr>
            </w:pPr>
            <w:r w:rsidRPr="00D74F76">
              <w:rPr>
                <w:b/>
                <w:bCs/>
                <w:cs/>
              </w:rPr>
              <w:t>หน้า</w:t>
            </w:r>
          </w:p>
        </w:tc>
      </w:tr>
      <w:tr w:rsidR="007F7FC9" w:rsidRPr="00D74F76" w14:paraId="339FAF1F" w14:textId="77777777" w:rsidTr="007F7FC9">
        <w:tc>
          <w:tcPr>
            <w:tcW w:w="984" w:type="dxa"/>
          </w:tcPr>
          <w:p w14:paraId="6D42697F" w14:textId="77777777" w:rsidR="007F7FC9" w:rsidRPr="00D74F76" w:rsidRDefault="007F7FC9" w:rsidP="00487454"/>
        </w:tc>
        <w:tc>
          <w:tcPr>
            <w:tcW w:w="500" w:type="dxa"/>
          </w:tcPr>
          <w:p w14:paraId="27D61B35" w14:textId="77777777" w:rsidR="007F7FC9" w:rsidRPr="00D74F76" w:rsidRDefault="007F7FC9" w:rsidP="00487454">
            <w:r w:rsidRPr="00D74F76">
              <w:t>1.1</w:t>
            </w:r>
          </w:p>
        </w:tc>
        <w:tc>
          <w:tcPr>
            <w:tcW w:w="5882" w:type="dxa"/>
          </w:tcPr>
          <w:p w14:paraId="5BDE93A6" w14:textId="77777777" w:rsidR="007F7FC9" w:rsidRPr="00D74F76" w:rsidRDefault="007F7FC9" w:rsidP="00B5643F">
            <w:pPr>
              <w:jc w:val="left"/>
              <w:rPr>
                <w:cs/>
              </w:rPr>
            </w:pPr>
            <w:r w:rsidRPr="00D74F76">
              <w:rPr>
                <w:cs/>
              </w:rPr>
              <w:t>จำนวน...</w:t>
            </w:r>
          </w:p>
        </w:tc>
        <w:tc>
          <w:tcPr>
            <w:tcW w:w="883" w:type="dxa"/>
          </w:tcPr>
          <w:p w14:paraId="04D32784" w14:textId="77777777" w:rsidR="007F7FC9" w:rsidRPr="00D74F76" w:rsidRDefault="007F7FC9" w:rsidP="00B5643F">
            <w:pPr>
              <w:jc w:val="center"/>
            </w:pPr>
            <w:r w:rsidRPr="00D74F76">
              <w:t>..</w:t>
            </w:r>
          </w:p>
        </w:tc>
      </w:tr>
      <w:tr w:rsidR="007F7FC9" w:rsidRPr="00D74F76" w14:paraId="417C21FD" w14:textId="77777777" w:rsidTr="007F7FC9">
        <w:tc>
          <w:tcPr>
            <w:tcW w:w="984" w:type="dxa"/>
          </w:tcPr>
          <w:p w14:paraId="100E0CA2" w14:textId="77777777" w:rsidR="007F7FC9" w:rsidRPr="00D74F76" w:rsidRDefault="007F7FC9" w:rsidP="00B5643F">
            <w:pPr>
              <w:jc w:val="left"/>
            </w:pPr>
          </w:p>
        </w:tc>
        <w:tc>
          <w:tcPr>
            <w:tcW w:w="500" w:type="dxa"/>
          </w:tcPr>
          <w:p w14:paraId="06076A90" w14:textId="77777777" w:rsidR="007F7FC9" w:rsidRPr="00D74F76" w:rsidRDefault="007F7FC9" w:rsidP="00B5643F">
            <w:pPr>
              <w:jc w:val="left"/>
            </w:pPr>
          </w:p>
        </w:tc>
        <w:tc>
          <w:tcPr>
            <w:tcW w:w="5882" w:type="dxa"/>
          </w:tcPr>
          <w:p w14:paraId="658FC344" w14:textId="77777777" w:rsidR="007F7FC9" w:rsidRPr="00D74F76" w:rsidRDefault="007F7FC9" w:rsidP="00B5643F">
            <w:pPr>
              <w:jc w:val="left"/>
              <w:rPr>
                <w:cs/>
              </w:rPr>
            </w:pPr>
          </w:p>
        </w:tc>
        <w:tc>
          <w:tcPr>
            <w:tcW w:w="883" w:type="dxa"/>
          </w:tcPr>
          <w:p w14:paraId="5743074E" w14:textId="77777777" w:rsidR="007F7FC9" w:rsidRPr="00D74F76" w:rsidRDefault="007F7FC9" w:rsidP="00B5643F">
            <w:pPr>
              <w:jc w:val="left"/>
            </w:pPr>
          </w:p>
        </w:tc>
      </w:tr>
      <w:tr w:rsidR="007F7FC9" w:rsidRPr="00D74F76" w14:paraId="4AAD4CAA" w14:textId="77777777" w:rsidTr="007F7FC9">
        <w:tc>
          <w:tcPr>
            <w:tcW w:w="984" w:type="dxa"/>
          </w:tcPr>
          <w:p w14:paraId="5230BAE7" w14:textId="77777777" w:rsidR="007F7FC9" w:rsidRPr="00D74F76" w:rsidRDefault="007F7FC9" w:rsidP="00B5643F">
            <w:pPr>
              <w:jc w:val="left"/>
            </w:pPr>
          </w:p>
        </w:tc>
        <w:tc>
          <w:tcPr>
            <w:tcW w:w="500" w:type="dxa"/>
          </w:tcPr>
          <w:p w14:paraId="327F2183" w14:textId="77777777" w:rsidR="007F7FC9" w:rsidRPr="00D74F76" w:rsidRDefault="007F7FC9" w:rsidP="00B5643F">
            <w:pPr>
              <w:jc w:val="left"/>
            </w:pPr>
          </w:p>
        </w:tc>
        <w:tc>
          <w:tcPr>
            <w:tcW w:w="5882" w:type="dxa"/>
          </w:tcPr>
          <w:p w14:paraId="52356027" w14:textId="77777777" w:rsidR="007F7FC9" w:rsidRPr="00D74F76" w:rsidRDefault="007F7FC9" w:rsidP="00B5643F">
            <w:pPr>
              <w:jc w:val="left"/>
              <w:rPr>
                <w:cs/>
              </w:rPr>
            </w:pPr>
          </w:p>
        </w:tc>
        <w:tc>
          <w:tcPr>
            <w:tcW w:w="883" w:type="dxa"/>
          </w:tcPr>
          <w:p w14:paraId="64B68F88" w14:textId="77777777" w:rsidR="007F7FC9" w:rsidRPr="00D74F76" w:rsidRDefault="007F7FC9" w:rsidP="00B5643F">
            <w:pPr>
              <w:jc w:val="left"/>
            </w:pPr>
          </w:p>
        </w:tc>
      </w:tr>
    </w:tbl>
    <w:p w14:paraId="7563040D" w14:textId="77777777" w:rsidR="006F5402" w:rsidRPr="00D74F76" w:rsidRDefault="006F5402" w:rsidP="006F5402"/>
    <w:p w14:paraId="729F4EF2" w14:textId="77777777" w:rsidR="006F5402" w:rsidRPr="00D74F76" w:rsidRDefault="006F5402" w:rsidP="006F5402">
      <w:pPr>
        <w:rPr>
          <w:cs/>
        </w:rPr>
      </w:pPr>
      <w:r w:rsidRPr="00D74F76">
        <w:tab/>
      </w:r>
      <w:r w:rsidRPr="00D74F76">
        <w:tab/>
      </w:r>
    </w:p>
    <w:p w14:paraId="64A48D3A" w14:textId="77777777" w:rsidR="006F5402" w:rsidRPr="00D74F76" w:rsidRDefault="006F5402">
      <w:pPr>
        <w:jc w:val="left"/>
        <w:rPr>
          <w:b/>
          <w:bCs/>
          <w:sz w:val="40"/>
          <w:szCs w:val="40"/>
        </w:rPr>
      </w:pPr>
      <w:r w:rsidRPr="00D74F76">
        <w:rPr>
          <w:b/>
          <w:bCs/>
          <w:sz w:val="40"/>
          <w:szCs w:val="40"/>
        </w:rPr>
        <w:br w:type="page"/>
      </w:r>
    </w:p>
    <w:p w14:paraId="17CAD8E4" w14:textId="77777777" w:rsidR="007F7FC9" w:rsidRPr="00D74F76" w:rsidRDefault="006F5402" w:rsidP="007F7FC9">
      <w:pPr>
        <w:pStyle w:val="Heading1"/>
        <w:spacing w:after="320"/>
      </w:pPr>
      <w:r w:rsidRPr="00D74F76">
        <w:rPr>
          <w:cs/>
        </w:rPr>
        <w:lastRenderedPageBreak/>
        <w:t>สารบัญภาพ</w:t>
      </w:r>
    </w:p>
    <w:tbl>
      <w:tblPr>
        <w:tblW w:w="82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500"/>
        <w:gridCol w:w="5882"/>
        <w:gridCol w:w="883"/>
      </w:tblGrid>
      <w:tr w:rsidR="007F7FC9" w:rsidRPr="00D74F76" w14:paraId="4D299D84" w14:textId="77777777" w:rsidTr="007F7FC9">
        <w:tc>
          <w:tcPr>
            <w:tcW w:w="984" w:type="dxa"/>
          </w:tcPr>
          <w:p w14:paraId="5BEF6F1B" w14:textId="77777777" w:rsidR="007F7FC9" w:rsidRPr="00D74F76" w:rsidRDefault="007F7FC9" w:rsidP="00C91929">
            <w:pPr>
              <w:jc w:val="center"/>
              <w:rPr>
                <w:b/>
                <w:bCs/>
                <w:cs/>
              </w:rPr>
            </w:pPr>
            <w:r w:rsidRPr="00D74F76">
              <w:rPr>
                <w:b/>
                <w:bCs/>
                <w:cs/>
              </w:rPr>
              <w:t>ภาพที่</w:t>
            </w:r>
          </w:p>
        </w:tc>
        <w:tc>
          <w:tcPr>
            <w:tcW w:w="500" w:type="dxa"/>
          </w:tcPr>
          <w:p w14:paraId="0B863534" w14:textId="77777777" w:rsidR="007F7FC9" w:rsidRPr="00D74F76" w:rsidRDefault="007F7FC9" w:rsidP="00C91929">
            <w:pPr>
              <w:jc w:val="center"/>
              <w:rPr>
                <w:b/>
                <w:bCs/>
              </w:rPr>
            </w:pPr>
          </w:p>
        </w:tc>
        <w:tc>
          <w:tcPr>
            <w:tcW w:w="5882" w:type="dxa"/>
          </w:tcPr>
          <w:p w14:paraId="36B3CFED" w14:textId="77777777" w:rsidR="007F7FC9" w:rsidRPr="00D74F76" w:rsidRDefault="007F7FC9" w:rsidP="00C91929">
            <w:pPr>
              <w:jc w:val="both"/>
              <w:rPr>
                <w:b/>
                <w:bCs/>
                <w:cs/>
              </w:rPr>
            </w:pPr>
          </w:p>
        </w:tc>
        <w:tc>
          <w:tcPr>
            <w:tcW w:w="883" w:type="dxa"/>
          </w:tcPr>
          <w:p w14:paraId="2B3C8E3E" w14:textId="77777777" w:rsidR="007F7FC9" w:rsidRPr="00D74F76" w:rsidRDefault="007F7FC9" w:rsidP="00C91929">
            <w:pPr>
              <w:jc w:val="center"/>
              <w:rPr>
                <w:b/>
                <w:bCs/>
                <w:cs/>
              </w:rPr>
            </w:pPr>
            <w:r w:rsidRPr="00D74F76">
              <w:rPr>
                <w:b/>
                <w:bCs/>
                <w:cs/>
              </w:rPr>
              <w:t>หน้า</w:t>
            </w:r>
          </w:p>
        </w:tc>
      </w:tr>
      <w:tr w:rsidR="007F7FC9" w:rsidRPr="00D74F76" w14:paraId="58452A45" w14:textId="77777777" w:rsidTr="007F7FC9">
        <w:tc>
          <w:tcPr>
            <w:tcW w:w="984" w:type="dxa"/>
          </w:tcPr>
          <w:p w14:paraId="508CA53F" w14:textId="77777777" w:rsidR="007F7FC9" w:rsidRPr="00D74F76" w:rsidRDefault="007F7FC9" w:rsidP="00C91929"/>
        </w:tc>
        <w:tc>
          <w:tcPr>
            <w:tcW w:w="500" w:type="dxa"/>
          </w:tcPr>
          <w:p w14:paraId="3EAC48FD" w14:textId="77777777" w:rsidR="007F7FC9" w:rsidRPr="00D74F76" w:rsidRDefault="007F7FC9" w:rsidP="00C91929">
            <w:r w:rsidRPr="00D74F76">
              <w:t>1.1</w:t>
            </w:r>
          </w:p>
        </w:tc>
        <w:tc>
          <w:tcPr>
            <w:tcW w:w="5882" w:type="dxa"/>
          </w:tcPr>
          <w:p w14:paraId="7278E959" w14:textId="77777777" w:rsidR="007F7FC9" w:rsidRPr="00D74F76" w:rsidRDefault="007F7FC9" w:rsidP="00C91929">
            <w:pPr>
              <w:jc w:val="left"/>
              <w:rPr>
                <w:cs/>
              </w:rPr>
            </w:pPr>
            <w:r w:rsidRPr="00D74F76">
              <w:rPr>
                <w:cs/>
              </w:rPr>
              <w:t>จำนวน...</w:t>
            </w:r>
          </w:p>
        </w:tc>
        <w:tc>
          <w:tcPr>
            <w:tcW w:w="883" w:type="dxa"/>
          </w:tcPr>
          <w:p w14:paraId="239CFA90" w14:textId="77777777" w:rsidR="007F7FC9" w:rsidRPr="00D74F76" w:rsidRDefault="007F7FC9" w:rsidP="00C91929">
            <w:pPr>
              <w:jc w:val="center"/>
            </w:pPr>
            <w:r w:rsidRPr="00D74F76">
              <w:t>..</w:t>
            </w:r>
          </w:p>
        </w:tc>
      </w:tr>
      <w:tr w:rsidR="007F7FC9" w:rsidRPr="00D74F76" w14:paraId="4BB91652" w14:textId="77777777" w:rsidTr="007F7FC9">
        <w:tc>
          <w:tcPr>
            <w:tcW w:w="984" w:type="dxa"/>
          </w:tcPr>
          <w:p w14:paraId="70738F9A" w14:textId="77777777" w:rsidR="007F7FC9" w:rsidRPr="00D74F76" w:rsidRDefault="007F7FC9" w:rsidP="00C91929">
            <w:pPr>
              <w:jc w:val="left"/>
            </w:pPr>
          </w:p>
        </w:tc>
        <w:tc>
          <w:tcPr>
            <w:tcW w:w="500" w:type="dxa"/>
          </w:tcPr>
          <w:p w14:paraId="1C58EE6C" w14:textId="77777777" w:rsidR="007F7FC9" w:rsidRPr="00D74F76" w:rsidRDefault="007F7FC9" w:rsidP="00C91929">
            <w:pPr>
              <w:jc w:val="left"/>
            </w:pPr>
          </w:p>
        </w:tc>
        <w:tc>
          <w:tcPr>
            <w:tcW w:w="5882" w:type="dxa"/>
          </w:tcPr>
          <w:p w14:paraId="1ABF793B" w14:textId="77777777" w:rsidR="007F7FC9" w:rsidRPr="00D74F76" w:rsidRDefault="007F7FC9" w:rsidP="00C91929">
            <w:pPr>
              <w:jc w:val="left"/>
              <w:rPr>
                <w:cs/>
              </w:rPr>
            </w:pPr>
          </w:p>
        </w:tc>
        <w:tc>
          <w:tcPr>
            <w:tcW w:w="883" w:type="dxa"/>
          </w:tcPr>
          <w:p w14:paraId="3E9A97A9" w14:textId="77777777" w:rsidR="007F7FC9" w:rsidRPr="00D74F76" w:rsidRDefault="007F7FC9" w:rsidP="00C91929">
            <w:pPr>
              <w:jc w:val="left"/>
            </w:pPr>
          </w:p>
        </w:tc>
      </w:tr>
      <w:tr w:rsidR="007F7FC9" w:rsidRPr="00D74F76" w14:paraId="5995C6F6" w14:textId="77777777" w:rsidTr="007F7FC9">
        <w:tc>
          <w:tcPr>
            <w:tcW w:w="984" w:type="dxa"/>
          </w:tcPr>
          <w:p w14:paraId="169A1F29" w14:textId="77777777" w:rsidR="007F7FC9" w:rsidRPr="00D74F76" w:rsidRDefault="007F7FC9" w:rsidP="00C91929">
            <w:pPr>
              <w:jc w:val="left"/>
            </w:pPr>
          </w:p>
        </w:tc>
        <w:tc>
          <w:tcPr>
            <w:tcW w:w="500" w:type="dxa"/>
          </w:tcPr>
          <w:p w14:paraId="31AA136E" w14:textId="77777777" w:rsidR="007F7FC9" w:rsidRPr="00D74F76" w:rsidRDefault="007F7FC9" w:rsidP="00C91929">
            <w:pPr>
              <w:jc w:val="left"/>
            </w:pPr>
          </w:p>
        </w:tc>
        <w:tc>
          <w:tcPr>
            <w:tcW w:w="5882" w:type="dxa"/>
          </w:tcPr>
          <w:p w14:paraId="64B82AE4" w14:textId="77777777" w:rsidR="007F7FC9" w:rsidRPr="00D74F76" w:rsidRDefault="007F7FC9" w:rsidP="00C91929">
            <w:pPr>
              <w:jc w:val="left"/>
              <w:rPr>
                <w:cs/>
              </w:rPr>
            </w:pPr>
          </w:p>
        </w:tc>
        <w:tc>
          <w:tcPr>
            <w:tcW w:w="883" w:type="dxa"/>
          </w:tcPr>
          <w:p w14:paraId="0852550F" w14:textId="77777777" w:rsidR="007F7FC9" w:rsidRPr="00D74F76" w:rsidRDefault="007F7FC9" w:rsidP="00C91929">
            <w:pPr>
              <w:jc w:val="left"/>
            </w:pPr>
          </w:p>
        </w:tc>
      </w:tr>
    </w:tbl>
    <w:p w14:paraId="61FEB324" w14:textId="77777777" w:rsidR="006F5402" w:rsidRPr="00D74F76" w:rsidRDefault="006F5402" w:rsidP="006F5402">
      <w:pPr>
        <w:rPr>
          <w:cs/>
        </w:rPr>
      </w:pPr>
      <w:r w:rsidRPr="00D74F76">
        <w:tab/>
      </w:r>
    </w:p>
    <w:p w14:paraId="032B5BE0" w14:textId="77777777" w:rsidR="006F5402" w:rsidRPr="00D74F76" w:rsidRDefault="006F5402">
      <w:pPr>
        <w:jc w:val="left"/>
        <w:rPr>
          <w:b/>
          <w:bCs/>
          <w:sz w:val="40"/>
          <w:szCs w:val="40"/>
        </w:rPr>
      </w:pPr>
    </w:p>
    <w:p w14:paraId="31705427" w14:textId="77777777" w:rsidR="000356B4" w:rsidRPr="00D74F76" w:rsidRDefault="00C440BC" w:rsidP="007F7FC9">
      <w:pPr>
        <w:pStyle w:val="Heading1"/>
        <w:spacing w:line="276" w:lineRule="auto"/>
        <w:rPr>
          <w:cs/>
        </w:rPr>
        <w:sectPr w:rsidR="000356B4" w:rsidRPr="00D74F76" w:rsidSect="00AD02A6">
          <w:headerReference w:type="even" r:id="rId8"/>
          <w:pgSz w:w="11901" w:h="16817"/>
          <w:pgMar w:top="2126" w:right="1440" w:bottom="1440" w:left="2126" w:header="709" w:footer="709" w:gutter="0"/>
          <w:cols w:space="708"/>
          <w:docGrid w:linePitch="435"/>
        </w:sectPr>
      </w:pPr>
      <w:r w:rsidRPr="00D74F76">
        <w:rPr>
          <w:cs/>
        </w:rPr>
        <w:br w:type="page"/>
      </w:r>
    </w:p>
    <w:p w14:paraId="3D59235A" w14:textId="77777777" w:rsidR="007F7FC9" w:rsidRPr="00D74F76" w:rsidRDefault="007F7FC9" w:rsidP="007F7FC9">
      <w:pPr>
        <w:pStyle w:val="Heading1"/>
        <w:spacing w:line="276" w:lineRule="auto"/>
      </w:pPr>
      <w:r w:rsidRPr="00D74F76">
        <w:rPr>
          <w:cs/>
        </w:rPr>
        <w:lastRenderedPageBreak/>
        <w:t xml:space="preserve">บทที่ </w:t>
      </w:r>
      <w:r w:rsidRPr="00D74F76">
        <w:t>1</w:t>
      </w:r>
    </w:p>
    <w:p w14:paraId="1FAE139B" w14:textId="77777777" w:rsidR="007F7FC9" w:rsidRPr="00D74F76" w:rsidRDefault="007F7FC9" w:rsidP="007F7FC9">
      <w:pPr>
        <w:pStyle w:val="Heading1"/>
        <w:spacing w:line="276" w:lineRule="auto"/>
        <w:rPr>
          <w:cs/>
        </w:rPr>
      </w:pPr>
      <w:r w:rsidRPr="00D74F76">
        <w:rPr>
          <w:cs/>
        </w:rPr>
        <w:t>บทนำ</w:t>
      </w:r>
    </w:p>
    <w:p w14:paraId="7432E7F7" w14:textId="77777777" w:rsidR="007F7FC9" w:rsidRPr="00D74F76" w:rsidRDefault="007F7FC9" w:rsidP="007F7FC9">
      <w:pPr>
        <w:spacing w:before="640" w:line="276" w:lineRule="auto"/>
        <w:jc w:val="both"/>
        <w:rPr>
          <w:b/>
          <w:bCs/>
        </w:rPr>
      </w:pPr>
      <w:r w:rsidRPr="00D74F76">
        <w:rPr>
          <w:b/>
          <w:bCs/>
        </w:rPr>
        <w:t xml:space="preserve">1.1 </w:t>
      </w:r>
      <w:r w:rsidRPr="00D74F76">
        <w:rPr>
          <w:b/>
          <w:bCs/>
          <w:cs/>
        </w:rPr>
        <w:t xml:space="preserve">หลักการและเหตุผล </w:t>
      </w:r>
    </w:p>
    <w:p w14:paraId="5FF9D395" w14:textId="77777777" w:rsidR="007F7FC9" w:rsidRPr="00D74F76" w:rsidRDefault="007F7FC9" w:rsidP="007F7FC9">
      <w:pPr>
        <w:tabs>
          <w:tab w:val="left" w:pos="709"/>
        </w:tabs>
        <w:spacing w:line="276" w:lineRule="auto"/>
      </w:pPr>
      <w:r w:rsidRPr="00D74F76">
        <w:rPr>
          <w:cs/>
        </w:rPr>
        <w:tab/>
      </w:r>
      <w:r w:rsidRPr="00D74F76">
        <w:t xml:space="preserve">1.1.1 </w:t>
      </w:r>
      <w:r w:rsidRPr="00D74F76">
        <w:rPr>
          <w:b/>
          <w:bCs/>
          <w:cs/>
        </w:rPr>
        <w:t>ความเป็นมา</w:t>
      </w:r>
      <w:r w:rsidRPr="00D74F76">
        <w:rPr>
          <w:cs/>
        </w:rPr>
        <w:t xml:space="preserve"> </w:t>
      </w:r>
    </w:p>
    <w:p w14:paraId="0E36E7DA" w14:textId="77777777" w:rsidR="007F7FC9" w:rsidRDefault="007F7FC9" w:rsidP="007F7FC9">
      <w:pPr>
        <w:tabs>
          <w:tab w:val="left" w:pos="709"/>
          <w:tab w:val="left" w:pos="1276"/>
        </w:tabs>
        <w:spacing w:line="276" w:lineRule="auto"/>
      </w:pPr>
      <w:r w:rsidRPr="00D74F76">
        <w:rPr>
          <w:cs/>
        </w:rPr>
        <w:tab/>
      </w:r>
      <w:r w:rsidRPr="00D74F76">
        <w:rPr>
          <w:cs/>
        </w:rPr>
        <w:tab/>
      </w:r>
      <w:r w:rsidR="004C679A">
        <w:rPr>
          <w:cs/>
        </w:rPr>
        <w:t xml:space="preserve">แนวคิดเชิงทฤษฎี โครงการ </w:t>
      </w:r>
      <w:r w:rsidR="004C679A">
        <w:t xml:space="preserve">CRMA Smart Cadet Platform </w:t>
      </w:r>
      <w:r w:rsidR="004C679A">
        <w:rPr>
          <w:cs/>
        </w:rPr>
        <w:t>ตั้งอยู่บนรากฐานของ 3 ทฤษฎีหลัก ได้แก่ 1) ทฤษฎีเครือข่ายสังคม (</w:t>
      </w:r>
      <w:r w:rsidR="004C679A">
        <w:t xml:space="preserve">Social Network Theory) </w:t>
      </w:r>
      <w:r w:rsidR="004C679A">
        <w:rPr>
          <w:cs/>
        </w:rPr>
        <w:t>ที่มองว่าประสิทธิภาพและนวัตกรรมขององค์กรเกิดจากการเชื่อมโยงของผู้คน 2) ทฤษฎีเกมมิฟิเคชัน (</w:t>
      </w:r>
      <w:r w:rsidR="004C679A">
        <w:t xml:space="preserve">Gamification Theory) </w:t>
      </w:r>
      <w:r w:rsidR="004C679A">
        <w:rPr>
          <w:cs/>
        </w:rPr>
        <w:t>ที่ประยุกต์ใช้กลไกของเกม เช่น การแข่งขัน การให้รางวัล เพื่อสร้างแรงจูงใจในการมีส่วนร่วม และ 3) ทฤษฎีชุมชนแห่งการเรียนรู้ (</w:t>
      </w:r>
      <w:r w:rsidR="004C679A">
        <w:t xml:space="preserve">Community of Practice - CoP) </w:t>
      </w:r>
      <w:r w:rsidR="004C679A">
        <w:rPr>
          <w:cs/>
        </w:rPr>
        <w:t>ที่เชื่อว่าการสร้างความสัมพันธ์ผ่านกิจกรรมนอกหลักสูตรจะส่งผลโดยตรงต่อการพัฒนาภาวะผู้นำและความสามัคคีในหมู่คณะ ซึ่งเป็นคุณสมบัติหัวใจของนายทหาร</w:t>
      </w:r>
    </w:p>
    <w:p w14:paraId="6B695F2C" w14:textId="77777777" w:rsidR="004C679A" w:rsidRPr="00D74F76" w:rsidRDefault="004C679A" w:rsidP="007F7FC9">
      <w:pPr>
        <w:tabs>
          <w:tab w:val="left" w:pos="709"/>
          <w:tab w:val="left" w:pos="1276"/>
        </w:tabs>
        <w:spacing w:line="276" w:lineRule="auto"/>
      </w:pPr>
      <w:r>
        <w:tab/>
      </w:r>
      <w:r>
        <w:tab/>
      </w:r>
      <w:r>
        <w:rPr>
          <w:cs/>
        </w:rPr>
        <w:t>สภาพปัจจุบัน ปัจจุบัน</w:t>
      </w:r>
      <w:r>
        <w:rPr>
          <w:rFonts w:hint="cs"/>
          <w:cs/>
        </w:rPr>
        <w:t>โรงเรียนนายร้อยรพระจุลจอมเกล้า</w:t>
      </w:r>
      <w:r>
        <w:rPr>
          <w:cs/>
        </w:rPr>
        <w:t xml:space="preserve">ยังคงพึ่งพาการสื่อสารและบริหารข้อมูลในรูปแบบ </w:t>
      </w:r>
      <w:r>
        <w:t xml:space="preserve">Analog </w:t>
      </w:r>
      <w:r>
        <w:rPr>
          <w:cs/>
        </w:rPr>
        <w:t xml:space="preserve">ทั้งการบริหารตารางการฝึก ข้อมูลผลการเรียน การประสานงานกิจกรรม และการติดตามบุคลากร โดยอาศัย บอร์ดประกาศ กลุ่มไลน์ สเปรดชีต และการบอกปากต่อปาก ก่อให้เกิด </w:t>
      </w:r>
      <w:r>
        <w:t xml:space="preserve">Information Silos </w:t>
      </w:r>
      <w:r>
        <w:rPr>
          <w:cs/>
        </w:rPr>
        <w:t xml:space="preserve">และ </w:t>
      </w:r>
      <w:r>
        <w:t xml:space="preserve">Coordination Friction </w:t>
      </w:r>
      <w:r>
        <w:rPr>
          <w:cs/>
        </w:rPr>
        <w:t xml:space="preserve">ที่ทำให้นักเรียนนายร้อยพลาดโอกาส ผู้บังคับบัญชาขาดข้อมูลในการตัดสินใจ และสถาบันเสียโอกาสในการพัฒนาอย่างยั่งยืน เมื่อเปรียบเทียบกับสถาบันทหารชั้นนำ เช่น </w:t>
      </w:r>
      <w:r>
        <w:t xml:space="preserve">West Point (USA) </w:t>
      </w:r>
      <w:r>
        <w:rPr>
          <w:cs/>
        </w:rPr>
        <w:t xml:space="preserve">และ </w:t>
      </w:r>
      <w:r>
        <w:t xml:space="preserve">Sandhurst (UK) </w:t>
      </w:r>
      <w:r>
        <w:rPr>
          <w:cs/>
        </w:rPr>
        <w:t xml:space="preserve">ที่ใช้ระบบดิจิทัลแบบ </w:t>
      </w:r>
      <w:r>
        <w:t xml:space="preserve">Real-time </w:t>
      </w:r>
      <w:r>
        <w:rPr>
          <w:cs/>
        </w:rPr>
        <w:t xml:space="preserve">มาแล้วกว่าทศวรรษ </w:t>
      </w:r>
      <w:r>
        <w:rPr>
          <w:rFonts w:hint="cs"/>
          <w:cs/>
        </w:rPr>
        <w:t>โรงเรียนนายร้อยรพระจุลจอมเกล้า</w:t>
      </w:r>
      <w:r>
        <w:rPr>
          <w:cs/>
        </w:rPr>
        <w:t xml:space="preserve"> มีโอกาสพิเศษในฐานะระบบ </w:t>
      </w:r>
      <w:r>
        <w:t xml:space="preserve">Greenfield </w:t>
      </w:r>
      <w:r>
        <w:rPr>
          <w:cs/>
        </w:rPr>
        <w:t>เพื่อก้าวสู่การเป็นสถาบันการทหารที่ทันสมัยที่สุดในประเทศไทยและเป็นต้นแบบในระดับอาเซียน</w:t>
      </w:r>
    </w:p>
    <w:p w14:paraId="4475180A" w14:textId="77777777" w:rsidR="007F7FC9" w:rsidRPr="00D74F76" w:rsidRDefault="007F7FC9" w:rsidP="007F7FC9">
      <w:pPr>
        <w:tabs>
          <w:tab w:val="left" w:pos="709"/>
          <w:tab w:val="left" w:pos="1134"/>
        </w:tabs>
        <w:spacing w:line="276" w:lineRule="auto"/>
        <w:rPr>
          <w:cs/>
        </w:rPr>
      </w:pPr>
      <w:r w:rsidRPr="00D74F76">
        <w:tab/>
        <w:t xml:space="preserve">1.1.2 </w:t>
      </w:r>
      <w:r w:rsidRPr="00D74F76">
        <w:rPr>
          <w:cs/>
        </w:rPr>
        <w:t>ปัญหาและสาเหตุ</w:t>
      </w:r>
    </w:p>
    <w:p w14:paraId="5B28179D" w14:textId="77777777" w:rsidR="007F7FC9" w:rsidRDefault="007F7FC9" w:rsidP="002A193C">
      <w:pPr>
        <w:tabs>
          <w:tab w:val="left" w:pos="709"/>
          <w:tab w:val="left" w:pos="1276"/>
        </w:tabs>
        <w:spacing w:line="276" w:lineRule="auto"/>
      </w:pPr>
      <w:r w:rsidRPr="00D74F76">
        <w:rPr>
          <w:cs/>
        </w:rPr>
        <w:tab/>
      </w:r>
      <w:r w:rsidRPr="00D74F76">
        <w:rPr>
          <w:cs/>
        </w:rPr>
        <w:tab/>
      </w:r>
      <w:r w:rsidR="004C679A">
        <w:rPr>
          <w:cs/>
        </w:rPr>
        <w:t>ปัญหาหลักของ</w:t>
      </w:r>
      <w:r w:rsidR="004C679A">
        <w:rPr>
          <w:rFonts w:hint="cs"/>
          <w:cs/>
        </w:rPr>
        <w:t>โรงเรียนนายร้อยรพระจุลจอมเกล้า</w:t>
      </w:r>
      <w:r w:rsidR="004C679A">
        <w:rPr>
          <w:cs/>
        </w:rPr>
        <w:t xml:space="preserve">ในปัจจุบันมิได้จำกัดอยู่เพียงปัญหาเดียว แต่เป็นปัญหาโครงสร้างที่มีสาเหตุรากเหง้าเดียวกัน คือ การไม่มี </w:t>
      </w:r>
      <w:r w:rsidR="004C679A">
        <w:t>'</w:t>
      </w:r>
      <w:r w:rsidR="004C679A">
        <w:rPr>
          <w:cs/>
        </w:rPr>
        <w:t>แหล่งข้อมูลกลางแบบดิจิทัล (</w:t>
      </w:r>
      <w:r w:rsidR="004C679A">
        <w:t xml:space="preserve">Single Source of Truth) </w:t>
      </w:r>
      <w:r w:rsidR="004C679A">
        <w:rPr>
          <w:cs/>
        </w:rPr>
        <w:t>ปัญหาที่ระบุได้ชัดเจน ได้แก่</w:t>
      </w:r>
    </w:p>
    <w:p w14:paraId="2C1ED607" w14:textId="77777777" w:rsidR="004C679A" w:rsidRDefault="004C679A" w:rsidP="002A193C">
      <w:pPr>
        <w:tabs>
          <w:tab w:val="left" w:pos="709"/>
          <w:tab w:val="left" w:pos="1276"/>
        </w:tabs>
        <w:spacing w:line="276" w:lineRule="auto"/>
      </w:pPr>
      <w:r>
        <w:rPr>
          <w:cs/>
        </w:rPr>
        <w:lastRenderedPageBreak/>
        <w:tab/>
      </w:r>
      <w:r>
        <w:rPr>
          <w:cs/>
        </w:rPr>
        <w:tab/>
      </w:r>
      <w:r>
        <w:t xml:space="preserve">1.1.2.1 </w:t>
      </w:r>
      <w:r w:rsidRPr="004C679A">
        <w:rPr>
          <w:spacing w:val="2"/>
          <w:cs/>
        </w:rPr>
        <w:t>ตารางการฝึกและเรียนไม่ชัดเจน (</w:t>
      </w:r>
      <w:r w:rsidRPr="004C679A">
        <w:rPr>
          <w:spacing w:val="2"/>
        </w:rPr>
        <w:t xml:space="preserve">Schedule Opacity) </w:t>
      </w:r>
      <w:r w:rsidRPr="004C679A">
        <w:rPr>
          <w:spacing w:val="2"/>
          <w:cs/>
        </w:rPr>
        <w:t>ตารางประจำวัน</w:t>
      </w:r>
      <w:r>
        <w:rPr>
          <w:cs/>
        </w:rPr>
        <w:t xml:space="preserve"> การจัดกำลัง และหน้าที่</w:t>
      </w:r>
      <w:r>
        <w:rPr>
          <w:rFonts w:hint="cs"/>
          <w:cs/>
        </w:rPr>
        <w:t>เวร</w:t>
      </w:r>
      <w:r>
        <w:rPr>
          <w:cs/>
        </w:rPr>
        <w:t xml:space="preserve">ยามถูกสื่อสารผ่านช่องทางที่ไม่เป็นทางการ ทำให้ นนร. ไม่สามารถวางแผนชีวิตประจำวันได้ เป็นสาเหตุของความเครียดลำดับ </w:t>
      </w:r>
      <w:r>
        <w:t>1</w:t>
      </w:r>
    </w:p>
    <w:p w14:paraId="360584EA" w14:textId="77777777" w:rsidR="004C679A" w:rsidRDefault="004C679A" w:rsidP="004C679A">
      <w:pPr>
        <w:tabs>
          <w:tab w:val="left" w:pos="709"/>
          <w:tab w:val="left" w:pos="1276"/>
        </w:tabs>
        <w:spacing w:line="276" w:lineRule="auto"/>
      </w:pPr>
      <w:r>
        <w:rPr>
          <w:cs/>
        </w:rPr>
        <w:tab/>
      </w:r>
      <w:r>
        <w:rPr>
          <w:cs/>
        </w:rPr>
        <w:tab/>
      </w:r>
      <w:r>
        <w:t xml:space="preserve">1.1.2.2 </w:t>
      </w:r>
      <w:r>
        <w:rPr>
          <w:cs/>
        </w:rPr>
        <w:t>การเปลี่ยนแปลงตารางล่าช้า (</w:t>
      </w:r>
      <w:r>
        <w:t xml:space="preserve">Late Schedule Changes) </w:t>
      </w:r>
      <w:r>
        <w:rPr>
          <w:cs/>
        </w:rPr>
        <w:t>เมื่อตารางเปลี่ยน ข้อมูลมักส่งผ่านสายการบังคับบัญชาอย่างล่าช้า นนร. บางส่วนไม่ได้รับแจ้งทันเวลา</w:t>
      </w:r>
    </w:p>
    <w:p w14:paraId="0CC8CB98" w14:textId="77777777" w:rsidR="004C679A" w:rsidRDefault="004C679A" w:rsidP="004C679A">
      <w:pPr>
        <w:tabs>
          <w:tab w:val="left" w:pos="709"/>
          <w:tab w:val="left" w:pos="1276"/>
        </w:tabs>
        <w:spacing w:line="276" w:lineRule="auto"/>
      </w:pPr>
      <w:r>
        <w:rPr>
          <w:cs/>
        </w:rPr>
        <w:tab/>
      </w:r>
      <w:r>
        <w:rPr>
          <w:cs/>
        </w:rPr>
        <w:tab/>
      </w:r>
      <w:r>
        <w:t xml:space="preserve">1.1.2.3 </w:t>
      </w:r>
      <w:r>
        <w:rPr>
          <w:cs/>
        </w:rPr>
        <w:t>การเข้าถึงผลการเรียนยุ่งยาก (</w:t>
      </w:r>
      <w:r>
        <w:t xml:space="preserve">Grade Lookup Friction) </w:t>
      </w:r>
      <w:r>
        <w:rPr>
          <w:cs/>
        </w:rPr>
        <w:t>การตรวจผลการเรียนต้องเข้าสู่เว็บไซต์ที่ไม่เหมาะกับมือถือ ทำให้ นนร. ตรวจสอบได้ยาก</w:t>
      </w:r>
      <w:r>
        <w:rPr>
          <w:rFonts w:hint="cs"/>
          <w:cs/>
        </w:rPr>
        <w:t xml:space="preserve"> หรือ ไม่สามารถตรวจสอบได้เลย</w:t>
      </w:r>
    </w:p>
    <w:p w14:paraId="0E373DBE" w14:textId="77777777" w:rsidR="004C679A" w:rsidRDefault="004C679A" w:rsidP="004C679A">
      <w:pPr>
        <w:tabs>
          <w:tab w:val="left" w:pos="709"/>
          <w:tab w:val="left" w:pos="1276"/>
        </w:tabs>
        <w:spacing w:line="276" w:lineRule="auto"/>
      </w:pPr>
      <w:r>
        <w:rPr>
          <w:cs/>
        </w:rPr>
        <w:tab/>
      </w:r>
      <w:r>
        <w:rPr>
          <w:cs/>
        </w:rPr>
        <w:tab/>
      </w:r>
      <w:r>
        <w:t xml:space="preserve">1.1.2.4 </w:t>
      </w:r>
      <w:r>
        <w:rPr>
          <w:cs/>
        </w:rPr>
        <w:t>ช่องว่างในการค้นหากิจกรรม (</w:t>
      </w:r>
      <w:r>
        <w:t xml:space="preserve">Activity Discovery Gap) </w:t>
      </w:r>
      <w:r>
        <w:rPr>
          <w:cs/>
        </w:rPr>
        <w:t>ไม่มีระบบกลางที่ช่วยให้ นนร. ค้นหาหรือเข้าร่วมกิจกรรมจากกองร้อย</w:t>
      </w:r>
      <w:r>
        <w:rPr>
          <w:rFonts w:hint="cs"/>
          <w:cs/>
        </w:rPr>
        <w:t xml:space="preserve"> หรือกองพัน</w:t>
      </w:r>
      <w:r>
        <w:rPr>
          <w:cs/>
        </w:rPr>
        <w:t xml:space="preserve">อื่น ก่อให้เกิดปัญหา </w:t>
      </w:r>
      <w:r>
        <w:t>'</w:t>
      </w:r>
      <w:r>
        <w:rPr>
          <w:cs/>
        </w:rPr>
        <w:t>ไปแล้วเก้อ</w:t>
      </w:r>
      <w:r>
        <w:t xml:space="preserve">' </w:t>
      </w:r>
      <w:r>
        <w:rPr>
          <w:cs/>
        </w:rPr>
        <w:t xml:space="preserve">และ </w:t>
      </w:r>
      <w:r>
        <w:t>Information Silos</w:t>
      </w:r>
      <w:r>
        <w:rPr>
          <w:cs/>
        </w:rPr>
        <w:tab/>
      </w:r>
      <w:r>
        <w:rPr>
          <w:cs/>
        </w:rPr>
        <w:tab/>
      </w:r>
    </w:p>
    <w:p w14:paraId="78486C59" w14:textId="77777777" w:rsidR="004C679A" w:rsidRPr="00D74F76" w:rsidRDefault="004C679A" w:rsidP="002A193C">
      <w:pPr>
        <w:tabs>
          <w:tab w:val="left" w:pos="709"/>
          <w:tab w:val="left" w:pos="1276"/>
        </w:tabs>
        <w:spacing w:line="276" w:lineRule="auto"/>
      </w:pPr>
      <w:r>
        <w:tab/>
      </w:r>
      <w:r>
        <w:tab/>
        <w:t xml:space="preserve">1.1.2.5 </w:t>
      </w:r>
      <w:r>
        <w:rPr>
          <w:cs/>
        </w:rPr>
        <w:t>ขาดข้อมูลเชิงพฤติกรรม (</w:t>
      </w:r>
      <w:r>
        <w:t xml:space="preserve">No Behavioral Intelligence) </w:t>
      </w:r>
      <w:r>
        <w:rPr>
          <w:cs/>
        </w:rPr>
        <w:t>ผู้บังคับบัญชาขาดข้อมูลเชิงลึก ทำให้ต้องตัดสินใจด้านการจัดสรรงบประมาณและทรัพยากรโดยอาศัยการคาดเดา</w:t>
      </w:r>
    </w:p>
    <w:p w14:paraId="0D7199BB" w14:textId="77777777" w:rsidR="004C679A" w:rsidRDefault="007F7FC9" w:rsidP="004C679A">
      <w:pPr>
        <w:tabs>
          <w:tab w:val="left" w:pos="709"/>
          <w:tab w:val="left" w:pos="1134"/>
        </w:tabs>
        <w:spacing w:line="276" w:lineRule="auto"/>
      </w:pPr>
      <w:r w:rsidRPr="00D74F76">
        <w:rPr>
          <w:cs/>
        </w:rPr>
        <w:tab/>
      </w:r>
      <w:r w:rsidRPr="00D74F76">
        <w:t>1.1.3</w:t>
      </w:r>
      <w:r w:rsidRPr="00D74F76">
        <w:rPr>
          <w:cs/>
        </w:rPr>
        <w:t xml:space="preserve"> ความจำเป็น/ความต้องการในการวิจัยหรือความสำคัญของโครงการวิจัย</w:t>
      </w:r>
    </w:p>
    <w:p w14:paraId="5A23571A" w14:textId="77777777" w:rsidR="007F7FC9" w:rsidRDefault="004C679A" w:rsidP="004C679A">
      <w:pPr>
        <w:tabs>
          <w:tab w:val="left" w:pos="709"/>
          <w:tab w:val="left" w:pos="1276"/>
        </w:tabs>
        <w:spacing w:line="276" w:lineRule="auto"/>
      </w:pPr>
      <w:r>
        <w:tab/>
      </w:r>
      <w:r>
        <w:tab/>
        <w:t xml:space="preserve">1.1.3.1 </w:t>
      </w:r>
      <w:r>
        <w:rPr>
          <w:cs/>
        </w:rPr>
        <w:t>การเปลี่ยนผ่านสู่ดิจิทัล (</w:t>
      </w:r>
      <w:r>
        <w:t xml:space="preserve">Digital Transformation) </w:t>
      </w:r>
      <w:r>
        <w:rPr>
          <w:cs/>
        </w:rPr>
        <w:t>ในยุคที่นายทหารต้องเป็น</w:t>
      </w:r>
      <w:r w:rsidRPr="004C679A">
        <w:rPr>
          <w:spacing w:val="4"/>
          <w:cs/>
        </w:rPr>
        <w:t>ผู้นำในโลกดิจิทัล สถาบันที่หล่อหลอมผู้นำควรสะท้อนความเป็นจริงนั้น การที่</w:t>
      </w:r>
      <w:r w:rsidRPr="004C679A">
        <w:rPr>
          <w:rFonts w:hint="cs"/>
          <w:spacing w:val="4"/>
          <w:cs/>
        </w:rPr>
        <w:t>โรงเรียนนายร้อย</w:t>
      </w:r>
      <w:r>
        <w:rPr>
          <w:rFonts w:hint="cs"/>
          <w:cs/>
        </w:rPr>
        <w:t>พระจุลจอมเกล้า</w:t>
      </w:r>
      <w:r>
        <w:rPr>
          <w:cs/>
        </w:rPr>
        <w:t xml:space="preserve">ยังพึ่งพาระบบ </w:t>
      </w:r>
      <w:r>
        <w:t xml:space="preserve">Analog </w:t>
      </w:r>
      <w:r>
        <w:rPr>
          <w:cs/>
        </w:rPr>
        <w:t>ถือเป็นช่องว่างที่ต้องเร่งปิด</w:t>
      </w:r>
    </w:p>
    <w:p w14:paraId="18D154D1" w14:textId="77777777" w:rsidR="004C679A" w:rsidRDefault="004C679A" w:rsidP="004C679A">
      <w:pPr>
        <w:tabs>
          <w:tab w:val="left" w:pos="709"/>
          <w:tab w:val="left" w:pos="1276"/>
        </w:tabs>
        <w:spacing w:line="276" w:lineRule="auto"/>
      </w:pPr>
      <w:r>
        <w:tab/>
      </w:r>
      <w:r>
        <w:tab/>
        <w:t xml:space="preserve">1.1.3.2 </w:t>
      </w:r>
      <w:r>
        <w:rPr>
          <w:cs/>
        </w:rPr>
        <w:t xml:space="preserve">โอกาส </w:t>
      </w:r>
      <w:r>
        <w:t xml:space="preserve">Greenfield </w:t>
      </w:r>
      <w:r>
        <w:rPr>
          <w:rFonts w:hint="cs"/>
          <w:cs/>
        </w:rPr>
        <w:t>โรงเรียนนายร้อยรพระจุลจอมเกล้า</w:t>
      </w:r>
      <w:r>
        <w:rPr>
          <w:cs/>
        </w:rPr>
        <w:t>ไม่มีระบบดิจิทัลเดิมที่ต้องสืบทอด ทำให้สามารถออกแบบและพัฒนาระบบได้อย่างถูกต้องตั้งแต่ต้น โดยไม่ต้องรื้อระบบเก่า</w:t>
      </w:r>
    </w:p>
    <w:p w14:paraId="31AF9DA2" w14:textId="77777777" w:rsidR="004C679A" w:rsidRPr="00D74F76" w:rsidRDefault="004C679A" w:rsidP="004C679A">
      <w:pPr>
        <w:tabs>
          <w:tab w:val="left" w:pos="709"/>
          <w:tab w:val="left" w:pos="1276"/>
        </w:tabs>
        <w:spacing w:line="276" w:lineRule="auto"/>
        <w:rPr>
          <w:rFonts w:eastAsia="TH Sarabun PSK"/>
        </w:rPr>
      </w:pPr>
      <w:r>
        <w:tab/>
      </w:r>
      <w:r>
        <w:tab/>
        <w:t xml:space="preserve">1.1.3.3 </w:t>
      </w:r>
      <w:r w:rsidRPr="004C679A">
        <w:rPr>
          <w:spacing w:val="-2"/>
          <w:cs/>
        </w:rPr>
        <w:t>การบริหารที่ขับเคลื่อนด้วยข้อมูล (</w:t>
      </w:r>
      <w:r w:rsidRPr="004C679A">
        <w:rPr>
          <w:spacing w:val="-2"/>
        </w:rPr>
        <w:t>Data-Driven Administration)</w:t>
      </w:r>
      <w:r>
        <w:rPr>
          <w:rFonts w:hint="cs"/>
          <w:spacing w:val="-2"/>
          <w:cs/>
        </w:rPr>
        <w:t xml:space="preserve"> </w:t>
      </w:r>
      <w:r w:rsidRPr="004C679A">
        <w:rPr>
          <w:spacing w:val="-2"/>
          <w:cs/>
        </w:rPr>
        <w:t>ความสำคัญ</w:t>
      </w:r>
      <w:r>
        <w:rPr>
          <w:cs/>
        </w:rPr>
        <w:t xml:space="preserve">ของโครงการอยู่ที่ </w:t>
      </w:r>
      <w:r>
        <w:t>'</w:t>
      </w:r>
      <w:r>
        <w:rPr>
          <w:cs/>
        </w:rPr>
        <w:t>ข้อมูล</w:t>
      </w:r>
      <w:r>
        <w:t xml:space="preserve">' </w:t>
      </w:r>
      <w:r>
        <w:rPr>
          <w:cs/>
        </w:rPr>
        <w:t>ที่ระบบจะสร้างขึ้น ซึ่งจะช่วยให้</w:t>
      </w:r>
      <w:r>
        <w:rPr>
          <w:rFonts w:hint="cs"/>
          <w:cs/>
        </w:rPr>
        <w:t>โรงเรียนนายร้อยรพระจุลจอมเกล้า</w:t>
      </w:r>
      <w:r>
        <w:rPr>
          <w:cs/>
        </w:rPr>
        <w:t xml:space="preserve"> สามารถจัดสรรทรัพยากรได้อย่างแม่นยำ ออกแบบกิจกรรมที่ตอบโจทย์ และเข้าใจสุขภาวะ (</w:t>
      </w:r>
      <w:r>
        <w:t xml:space="preserve">Well-being) </w:t>
      </w:r>
      <w:r>
        <w:rPr>
          <w:cs/>
        </w:rPr>
        <w:t>ขอ</w:t>
      </w:r>
      <w:r>
        <w:t>ง</w:t>
      </w:r>
      <w:r>
        <w:rPr>
          <w:rFonts w:hint="cs"/>
          <w:cs/>
        </w:rPr>
        <w:t>นักเรียนนายร้อย</w:t>
      </w:r>
      <w:r>
        <w:t xml:space="preserve"> </w:t>
      </w:r>
      <w:r>
        <w:rPr>
          <w:rFonts w:hint="cs"/>
          <w:cs/>
        </w:rPr>
        <w:t>นายทหารปกครอง กำลังพลและข้าราชการภายในโรงเรียน</w:t>
      </w:r>
      <w:r>
        <w:t xml:space="preserve"> </w:t>
      </w:r>
      <w:r>
        <w:rPr>
          <w:rFonts w:hint="cs"/>
          <w:cs/>
        </w:rPr>
        <w:t>และ ผู้บังคับบัญชา</w:t>
      </w:r>
      <w:r>
        <w:rPr>
          <w:cs/>
        </w:rPr>
        <w:t xml:space="preserve"> ได้ลึกซึ้งยิ่งขึ้น</w:t>
      </w:r>
    </w:p>
    <w:p w14:paraId="393F232C" w14:textId="77777777" w:rsidR="007F7FC9" w:rsidRPr="00D74F76" w:rsidRDefault="007F7FC9" w:rsidP="007F7FC9">
      <w:pPr>
        <w:tabs>
          <w:tab w:val="left" w:pos="709"/>
          <w:tab w:val="left" w:pos="1276"/>
        </w:tabs>
        <w:spacing w:before="320" w:line="276" w:lineRule="auto"/>
        <w:jc w:val="both"/>
        <w:rPr>
          <w:b/>
          <w:bCs/>
          <w:cs/>
        </w:rPr>
      </w:pPr>
      <w:r w:rsidRPr="00D74F76">
        <w:rPr>
          <w:b/>
          <w:bCs/>
        </w:rPr>
        <w:t xml:space="preserve">1.2 </w:t>
      </w:r>
      <w:r w:rsidRPr="00D74F76">
        <w:rPr>
          <w:b/>
          <w:bCs/>
          <w:cs/>
        </w:rPr>
        <w:t>วัตถุประสงค์การวิจัย</w:t>
      </w:r>
      <w:r w:rsidRPr="00D74F76">
        <w:rPr>
          <w:b/>
          <w:bCs/>
        </w:rPr>
        <w:t xml:space="preserve"> </w:t>
      </w:r>
    </w:p>
    <w:p w14:paraId="46352839" w14:textId="77777777" w:rsidR="007F7FC9" w:rsidRPr="00D74F76" w:rsidRDefault="002A193C" w:rsidP="002A193C">
      <w:pPr>
        <w:tabs>
          <w:tab w:val="left" w:pos="709"/>
          <w:tab w:val="left" w:pos="1276"/>
        </w:tabs>
        <w:spacing w:line="276" w:lineRule="auto"/>
      </w:pPr>
      <w:r w:rsidRPr="00D74F76">
        <w:lastRenderedPageBreak/>
        <w:tab/>
      </w:r>
      <w:r w:rsidR="007F7FC9" w:rsidRPr="00D74F76">
        <w:t xml:space="preserve">1.2.1 </w:t>
      </w:r>
      <w:r w:rsidR="003D3700">
        <w:rPr>
          <w:cs/>
        </w:rPr>
        <w:t xml:space="preserve">เพื่อออกแบบและพัฒนาระบบ </w:t>
      </w:r>
      <w:r w:rsidR="003D3700">
        <w:t xml:space="preserve">CRMA Smart Cadet Platform </w:t>
      </w:r>
      <w:r w:rsidR="003D3700">
        <w:rPr>
          <w:cs/>
        </w:rPr>
        <w:t>ซึ่งเป็นระบบนิเวศดิจิทัล (</w:t>
      </w:r>
      <w:r w:rsidR="003D3700">
        <w:t xml:space="preserve">Digital Ecosystem) </w:t>
      </w:r>
      <w:r w:rsidR="003D3700">
        <w:rPr>
          <w:cs/>
        </w:rPr>
        <w:t xml:space="preserve">แบบ </w:t>
      </w:r>
      <w:r w:rsidR="003D3700">
        <w:t xml:space="preserve">Single Source of Truth </w:t>
      </w:r>
      <w:r w:rsidR="003D3700">
        <w:rPr>
          <w:rFonts w:hint="cs"/>
          <w:cs/>
        </w:rPr>
        <w:t xml:space="preserve">หรือ </w:t>
      </w:r>
      <w:r w:rsidR="003D3700">
        <w:t xml:space="preserve">One-stop Digital Service </w:t>
      </w:r>
      <w:r w:rsidR="003D3700">
        <w:rPr>
          <w:cs/>
        </w:rPr>
        <w:t>สำหรับ</w:t>
      </w:r>
      <w:r w:rsidR="003D3700">
        <w:rPr>
          <w:rFonts w:hint="cs"/>
          <w:cs/>
        </w:rPr>
        <w:t>โรงเรียนนายร้อยรพระจุลจอมเกล้า</w:t>
      </w:r>
      <w:r w:rsidR="003D3700">
        <w:rPr>
          <w:cs/>
        </w:rPr>
        <w:t xml:space="preserve">ครอบคลุมด้านตารางการฝึก ผลการเรียน และพอร์ตโฟลิโอนักเรียนนายร้อย ผ่านช่องทาง </w:t>
      </w:r>
      <w:r w:rsidR="003D3700">
        <w:t xml:space="preserve">LINE OA </w:t>
      </w:r>
      <w:r w:rsidR="003D3700">
        <w:rPr>
          <w:cs/>
        </w:rPr>
        <w:t>แอปพลิเคชันมือถือ และเว็บพอร์ทัล</w:t>
      </w:r>
    </w:p>
    <w:p w14:paraId="0054F95D" w14:textId="77777777" w:rsidR="007F7FC9" w:rsidRDefault="007F7FC9" w:rsidP="007F7FC9">
      <w:pPr>
        <w:tabs>
          <w:tab w:val="left" w:pos="709"/>
          <w:tab w:val="left" w:pos="1134"/>
        </w:tabs>
        <w:spacing w:line="276" w:lineRule="auto"/>
      </w:pPr>
      <w:r w:rsidRPr="00D74F76">
        <w:rPr>
          <w:cs/>
        </w:rPr>
        <w:t xml:space="preserve">         </w:t>
      </w:r>
      <w:r w:rsidRPr="00D74F76">
        <w:t xml:space="preserve">1.2.2 </w:t>
      </w:r>
      <w:r w:rsidR="003D3700">
        <w:rPr>
          <w:cs/>
        </w:rPr>
        <w:t xml:space="preserve">เพื่อพัฒนาโมดูล </w:t>
      </w:r>
      <w:r w:rsidR="003D3700">
        <w:t xml:space="preserve">CRMA Sport &amp; Activity Hub </w:t>
      </w:r>
      <w:r w:rsidR="003D3700">
        <w:rPr>
          <w:cs/>
        </w:rPr>
        <w:t>ที่เป็นแพลตฟอร์มชุมชนสำหรับสร้างและเข้าร่วมกิจกรรมกีฬาและกิจกรรมนอกหลักสูตร โดยนำกลไกเกมมิฟิเคชัน (</w:t>
      </w:r>
      <w:r w:rsidR="003D3700">
        <w:t xml:space="preserve">Gamification) </w:t>
      </w:r>
      <w:r w:rsidR="003D3700">
        <w:rPr>
          <w:cs/>
        </w:rPr>
        <w:t xml:space="preserve">ได้แก่ ระบบคะแนนสะสม </w:t>
      </w:r>
      <w:r w:rsidR="003D3700">
        <w:t xml:space="preserve">Leaderboard </w:t>
      </w:r>
      <w:r w:rsidR="003D3700">
        <w:rPr>
          <w:cs/>
        </w:rPr>
        <w:t xml:space="preserve">และ </w:t>
      </w:r>
      <w:r w:rsidR="003D3700">
        <w:t xml:space="preserve">Badges </w:t>
      </w:r>
      <w:r w:rsidR="003D3700">
        <w:rPr>
          <w:cs/>
        </w:rPr>
        <w:t>มาใช้เพื่อเพิ่มการมีส่วนร่วมของนักเรียนนายร้อย</w:t>
      </w:r>
    </w:p>
    <w:p w14:paraId="56EF126A" w14:textId="77777777" w:rsidR="00294092" w:rsidRDefault="00294092" w:rsidP="007F7FC9">
      <w:pPr>
        <w:tabs>
          <w:tab w:val="left" w:pos="709"/>
          <w:tab w:val="left" w:pos="1134"/>
        </w:tabs>
        <w:spacing w:line="276" w:lineRule="auto"/>
      </w:pPr>
      <w:r>
        <w:rPr>
          <w:cs/>
        </w:rPr>
        <w:tab/>
      </w:r>
      <w:r>
        <w:t xml:space="preserve">1.2.3 </w:t>
      </w:r>
      <w:r>
        <w:rPr>
          <w:cs/>
        </w:rPr>
        <w:t xml:space="preserve">เพื่อวิเคราะห์ข้อมูลพฤติกรรมการมีส่วนร่วมของนักเรียนนายร้อย โดยใช้ </w:t>
      </w:r>
      <w:r>
        <w:t xml:space="preserve">Social Network Analysis </w:t>
      </w:r>
      <w:r>
        <w:rPr>
          <w:cs/>
        </w:rPr>
        <w:t xml:space="preserve">และ </w:t>
      </w:r>
      <w:r>
        <w:t xml:space="preserve">Behavioral Intelligence Dashboard </w:t>
      </w:r>
      <w:r>
        <w:rPr>
          <w:cs/>
        </w:rPr>
        <w:t>สำหรับสนับสนุนการตัดสินใจเชิงนโยบายของผู้บังคับบัญชา</w:t>
      </w:r>
    </w:p>
    <w:p w14:paraId="2CA25E1A" w14:textId="77777777" w:rsidR="00294092" w:rsidRPr="00D74F76" w:rsidRDefault="00294092" w:rsidP="007F7FC9">
      <w:pPr>
        <w:tabs>
          <w:tab w:val="left" w:pos="709"/>
          <w:tab w:val="left" w:pos="1134"/>
        </w:tabs>
        <w:spacing w:line="276" w:lineRule="auto"/>
      </w:pPr>
      <w:r>
        <w:tab/>
        <w:t xml:space="preserve">1.2.4 </w:t>
      </w:r>
      <w:r>
        <w:rPr>
          <w:cs/>
        </w:rPr>
        <w:t xml:space="preserve">เพื่อพัฒนา </w:t>
      </w:r>
      <w:r>
        <w:t xml:space="preserve">Cadet Portfolio </w:t>
      </w:r>
      <w:r>
        <w:rPr>
          <w:cs/>
        </w:rPr>
        <w:t>ดิจิทัลที่รวบรวมข้อมูลด้านวิชาการ กายภาพ</w:t>
      </w:r>
      <w:r>
        <w:t xml:space="preserve"> </w:t>
      </w:r>
      <w:r>
        <w:rPr>
          <w:cs/>
        </w:rPr>
        <w:t>และกิจกรรมของนักเรียนนายร้อยไว้ในที่เดียว</w:t>
      </w:r>
      <w:r>
        <w:t xml:space="preserve"> </w:t>
      </w:r>
      <w:r>
        <w:rPr>
          <w:cs/>
        </w:rPr>
        <w:t>เพื่อสนับสนุนการประเมินคุณลักษณะผู้นำและการตัดสินใจเชิงนโยบายของผู้บังคับบัญชา</w:t>
      </w:r>
    </w:p>
    <w:p w14:paraId="6C00DB64" w14:textId="77777777" w:rsidR="007F7FC9" w:rsidRPr="00D74F76" w:rsidRDefault="007F7FC9" w:rsidP="007F7FC9">
      <w:pPr>
        <w:tabs>
          <w:tab w:val="left" w:pos="709"/>
          <w:tab w:val="left" w:pos="1276"/>
        </w:tabs>
        <w:spacing w:before="320" w:line="276" w:lineRule="auto"/>
        <w:jc w:val="both"/>
        <w:rPr>
          <w:b/>
          <w:bCs/>
        </w:rPr>
      </w:pPr>
      <w:r w:rsidRPr="00D74F76">
        <w:rPr>
          <w:b/>
          <w:bCs/>
        </w:rPr>
        <w:t xml:space="preserve">1.3 </w:t>
      </w:r>
      <w:r w:rsidRPr="00D74F76">
        <w:rPr>
          <w:b/>
          <w:bCs/>
          <w:cs/>
        </w:rPr>
        <w:t>ขอบเขตการวิจัย</w:t>
      </w:r>
    </w:p>
    <w:p w14:paraId="77ED8442" w14:textId="77777777" w:rsidR="007F7FC9" w:rsidRPr="00D74F76" w:rsidRDefault="007F7FC9" w:rsidP="007F7FC9">
      <w:pPr>
        <w:tabs>
          <w:tab w:val="left" w:pos="709"/>
          <w:tab w:val="left" w:pos="1276"/>
        </w:tabs>
        <w:spacing w:line="276" w:lineRule="auto"/>
        <w:rPr>
          <w:cs/>
        </w:rPr>
      </w:pPr>
      <w:r w:rsidRPr="00D74F76">
        <w:rPr>
          <w:cs/>
        </w:rPr>
        <w:t xml:space="preserve">        </w:t>
      </w:r>
      <w:r w:rsidRPr="00D74F76">
        <w:tab/>
        <w:t xml:space="preserve">1.3.1 </w:t>
      </w:r>
      <w:r w:rsidRPr="00D74F76">
        <w:rPr>
          <w:cs/>
        </w:rPr>
        <w:t xml:space="preserve">รูปแบบการวิจัย </w:t>
      </w:r>
      <w:r w:rsidR="00294092">
        <w:rPr>
          <w:cs/>
        </w:rPr>
        <w:t>การศึกษาวิจัยครั้งนี้ใช้ระเบียบวิธีวิจัยแบบผสมผสาน (</w:t>
      </w:r>
      <w:r w:rsidR="00294092">
        <w:t xml:space="preserve">Mixed-Methods Research) </w:t>
      </w:r>
      <w:r w:rsidR="00294092">
        <w:rPr>
          <w:cs/>
        </w:rPr>
        <w:t>ประกอบด้วยการวิจัยและพัฒนา (</w:t>
      </w:r>
      <w:r w:rsidR="00294092">
        <w:t xml:space="preserve">Research and Development - R&amp;D) </w:t>
      </w:r>
      <w:r w:rsidR="00294092">
        <w:rPr>
          <w:cs/>
        </w:rPr>
        <w:t>เพื่อสร้างนวัตกรรมต้นแบบ (</w:t>
      </w:r>
      <w:r w:rsidR="00294092">
        <w:t xml:space="preserve">Prototype) </w:t>
      </w:r>
      <w:r w:rsidR="00294092">
        <w:rPr>
          <w:cs/>
        </w:rPr>
        <w:t>การวิจัยเชิงคุณภาพ (</w:t>
      </w:r>
      <w:r w:rsidR="00294092">
        <w:t xml:space="preserve">Qualitative Research) </w:t>
      </w:r>
      <w:r w:rsidR="00294092">
        <w:rPr>
          <w:cs/>
        </w:rPr>
        <w:t>ผ่านการสัมภาษณ์กลุ่มย่อย (</w:t>
      </w:r>
      <w:r w:rsidR="00294092">
        <w:t xml:space="preserve">Focus Group) </w:t>
      </w:r>
      <w:r w:rsidR="00294092">
        <w:rPr>
          <w:cs/>
        </w:rPr>
        <w:t xml:space="preserve">เพื่อรวบรวม </w:t>
      </w:r>
      <w:r w:rsidR="00294092">
        <w:t xml:space="preserve">User Requirements </w:t>
      </w:r>
      <w:r w:rsidR="00294092">
        <w:rPr>
          <w:cs/>
        </w:rPr>
        <w:t>และการวิจัยเชิงปริมาณ (</w:t>
      </w:r>
      <w:r w:rsidR="00294092">
        <w:t xml:space="preserve">Quantitative Research) </w:t>
      </w:r>
      <w:r w:rsidR="00294092">
        <w:rPr>
          <w:cs/>
        </w:rPr>
        <w:t>เพื่อวัดประสิทธิผลของระบบโดยเปรียบเทียบข้อมูลก่อนและหลังการใช้งาน (</w:t>
      </w:r>
      <w:r w:rsidR="00294092">
        <w:t>Pre-test &amp; Post-test)</w:t>
      </w:r>
    </w:p>
    <w:p w14:paraId="6DF7DEC5" w14:textId="77777777" w:rsidR="007F7FC9" w:rsidRPr="00D74F76" w:rsidRDefault="007F7FC9" w:rsidP="000000E9">
      <w:pPr>
        <w:tabs>
          <w:tab w:val="left" w:pos="709"/>
          <w:tab w:val="left" w:pos="1134"/>
        </w:tabs>
        <w:spacing w:line="276" w:lineRule="auto"/>
      </w:pPr>
      <w:r w:rsidRPr="00D74F76">
        <w:rPr>
          <w:cs/>
        </w:rPr>
        <w:t xml:space="preserve">        </w:t>
      </w:r>
      <w:r w:rsidRPr="00D74F76">
        <w:tab/>
        <w:t xml:space="preserve">1.3.2 </w:t>
      </w:r>
      <w:r w:rsidRPr="000000E9">
        <w:rPr>
          <w:spacing w:val="4"/>
          <w:cs/>
        </w:rPr>
        <w:t xml:space="preserve">ประชากรและกลุ่มตัวอย่าง </w:t>
      </w:r>
      <w:r w:rsidR="00294092">
        <w:rPr>
          <w:cs/>
        </w:rPr>
        <w:t>นักเรียนนายร้อย (นนร.) อาจารย์ผู้สอน ผู้บังคับบัญชา และเจ้าหน้าที่ฝ่ายบริหารของ</w:t>
      </w:r>
      <w:r w:rsidR="00294092">
        <w:rPr>
          <w:rFonts w:hint="cs"/>
          <w:cs/>
        </w:rPr>
        <w:t>โรงเรียนนายร้อยพระจุลจอมเกล้า</w:t>
      </w:r>
      <w:r w:rsidR="00294092">
        <w:rPr>
          <w:cs/>
        </w:rPr>
        <w:t xml:space="preserve">ทั้งหมด กลุ่มตัวอย่างในระยะ </w:t>
      </w:r>
      <w:r w:rsidR="00294092">
        <w:t xml:space="preserve">Proof of Concept (POC) </w:t>
      </w:r>
      <w:r w:rsidR="00294092">
        <w:rPr>
          <w:cs/>
        </w:rPr>
        <w:t xml:space="preserve">คือ นนร. </w:t>
      </w:r>
      <w:r w:rsidR="00294092">
        <w:t xml:space="preserve">1 </w:t>
      </w:r>
      <w:r w:rsidR="00294092">
        <w:rPr>
          <w:cs/>
        </w:rPr>
        <w:t xml:space="preserve">กองร้อย (ประมาณ </w:t>
      </w:r>
      <w:r w:rsidR="00294092">
        <w:t xml:space="preserve">80-120 </w:t>
      </w:r>
      <w:r w:rsidR="00294092">
        <w:rPr>
          <w:cs/>
        </w:rPr>
        <w:t xml:space="preserve">นาย) พร้อมผู้บังคับกองร้อย ระยะเวลาวิจัย </w:t>
      </w:r>
      <w:r w:rsidR="00294092">
        <w:rPr>
          <w:rFonts w:hint="cs"/>
          <w:cs/>
        </w:rPr>
        <w:t>8</w:t>
      </w:r>
      <w:r w:rsidR="00294092">
        <w:t xml:space="preserve"> </w:t>
      </w:r>
      <w:r w:rsidR="00294092">
        <w:rPr>
          <w:rFonts w:hint="cs"/>
          <w:cs/>
        </w:rPr>
        <w:t>เดือน</w:t>
      </w:r>
    </w:p>
    <w:p w14:paraId="592A2313" w14:textId="77777777" w:rsidR="007F7FC9" w:rsidRPr="00D74F76" w:rsidRDefault="007F7FC9" w:rsidP="007F7FC9">
      <w:pPr>
        <w:tabs>
          <w:tab w:val="left" w:pos="709"/>
          <w:tab w:val="left" w:pos="1134"/>
        </w:tabs>
        <w:spacing w:line="276" w:lineRule="auto"/>
      </w:pPr>
      <w:r w:rsidRPr="00D74F76">
        <w:t xml:space="preserve"> </w:t>
      </w:r>
      <w:r w:rsidRPr="00D74F76">
        <w:tab/>
        <w:t xml:space="preserve">1.3.3 </w:t>
      </w:r>
      <w:r w:rsidRPr="00D74F76">
        <w:rPr>
          <w:cs/>
        </w:rPr>
        <w:t xml:space="preserve">ตัวแปร </w:t>
      </w:r>
    </w:p>
    <w:p w14:paraId="40908551" w14:textId="77777777" w:rsidR="007F7FC9" w:rsidRPr="00D74F76" w:rsidRDefault="007F7FC9" w:rsidP="007F7FC9">
      <w:pPr>
        <w:tabs>
          <w:tab w:val="left" w:pos="709"/>
          <w:tab w:val="left" w:pos="1276"/>
        </w:tabs>
        <w:spacing w:line="276" w:lineRule="auto"/>
      </w:pPr>
      <w:r w:rsidRPr="00D74F76">
        <w:lastRenderedPageBreak/>
        <w:tab/>
      </w:r>
      <w:r w:rsidRPr="00D74F76">
        <w:tab/>
      </w:r>
      <w:r w:rsidRPr="00D74F76">
        <w:rPr>
          <w:cs/>
        </w:rPr>
        <w:t xml:space="preserve">ตัวแปรต้น  คือ </w:t>
      </w:r>
      <w:r w:rsidR="00294092">
        <w:rPr>
          <w:cs/>
        </w:rPr>
        <w:t xml:space="preserve">แพลตฟอร์ม </w:t>
      </w:r>
      <w:r w:rsidR="00294092">
        <w:t xml:space="preserve">CRMA Smart Cadet Platform </w:t>
      </w:r>
      <w:r w:rsidR="00294092">
        <w:rPr>
          <w:cs/>
        </w:rPr>
        <w:t>และฟังก์ชันต่าง</w:t>
      </w:r>
      <w:r w:rsidR="00294092">
        <w:t xml:space="preserve"> </w:t>
      </w:r>
      <w:r w:rsidR="00294092">
        <w:rPr>
          <w:cs/>
        </w:rPr>
        <w:t>ๆ ได้แก่ ระบบตาราง (</w:t>
      </w:r>
      <w:r w:rsidR="00294092">
        <w:t xml:space="preserve">Master Schedule) </w:t>
      </w:r>
      <w:r w:rsidR="00294092">
        <w:rPr>
          <w:cs/>
        </w:rPr>
        <w:t>ระบบผลการเรียน (</w:t>
      </w:r>
      <w:r w:rsidR="00294092">
        <w:t xml:space="preserve">Grade Viewer) </w:t>
      </w:r>
      <w:r w:rsidR="00294092">
        <w:rPr>
          <w:cs/>
        </w:rPr>
        <w:t>และโมดูลกิจกรรม (</w:t>
      </w:r>
      <w:r w:rsidR="00294092">
        <w:t xml:space="preserve">Sport &amp; Activity Hub </w:t>
      </w:r>
      <w:r w:rsidR="00294092">
        <w:rPr>
          <w:cs/>
        </w:rPr>
        <w:t xml:space="preserve">พร้อม </w:t>
      </w:r>
      <w:r w:rsidR="00294092">
        <w:t>Gamification)</w:t>
      </w:r>
    </w:p>
    <w:p w14:paraId="0357401B" w14:textId="77777777" w:rsidR="006402D2" w:rsidRPr="000000E9" w:rsidRDefault="007F7FC9" w:rsidP="007F7FC9">
      <w:pPr>
        <w:tabs>
          <w:tab w:val="left" w:pos="709"/>
          <w:tab w:val="left" w:pos="1276"/>
        </w:tabs>
        <w:spacing w:line="276" w:lineRule="auto"/>
        <w:rPr>
          <w:rFonts w:eastAsia="TH Sarabun PSK"/>
          <w:cs/>
        </w:rPr>
      </w:pPr>
      <w:r w:rsidRPr="00D74F76">
        <w:rPr>
          <w:cs/>
        </w:rPr>
        <w:tab/>
      </w:r>
      <w:r w:rsidRPr="00D74F76">
        <w:rPr>
          <w:cs/>
        </w:rPr>
        <w:tab/>
        <w:t xml:space="preserve">ตัวแปรตาม คือ </w:t>
      </w:r>
      <w:r w:rsidR="00294092">
        <w:rPr>
          <w:cs/>
        </w:rPr>
        <w:t>อัตราการเข้าร่วมกิจกรรมนอกหลักสูตรเฉลี่ยต่อคนต่อเดือน</w:t>
      </w:r>
      <w:r w:rsidR="00294092">
        <w:t xml:space="preserve"> </w:t>
      </w:r>
      <w:r w:rsidR="00294092">
        <w:rPr>
          <w:cs/>
        </w:rPr>
        <w:t>ประสิทธิภาพการสื่อสารตาราง วัดจากเวลาตั้งแต่แก้ไขตารางถึงการรับแจ้งของ นนร. (</w:t>
      </w:r>
      <w:r w:rsidR="00294092">
        <w:t xml:space="preserve">Broadcast Latency) </w:t>
      </w:r>
      <w:r w:rsidR="00294092">
        <w:rPr>
          <w:rFonts w:hint="cs"/>
          <w:cs/>
        </w:rPr>
        <w:t>และ</w:t>
      </w:r>
      <w:r w:rsidR="00294092">
        <w:rPr>
          <w:cs/>
        </w:rPr>
        <w:t>ความพึงพอใจของผู้ใช้งาน (</w:t>
      </w:r>
      <w:r w:rsidR="00294092">
        <w:t>User Satisfaction Score)</w:t>
      </w:r>
    </w:p>
    <w:p w14:paraId="454310D1" w14:textId="77777777" w:rsidR="002A193C" w:rsidRPr="00D74F76" w:rsidRDefault="007F7FC9" w:rsidP="000000E9">
      <w:pPr>
        <w:tabs>
          <w:tab w:val="left" w:pos="709"/>
          <w:tab w:val="left" w:pos="1276"/>
        </w:tabs>
        <w:spacing w:line="276" w:lineRule="auto"/>
        <w:rPr>
          <w:rFonts w:eastAsia="TH Sarabun PSK"/>
        </w:rPr>
      </w:pPr>
      <w:r w:rsidRPr="00D74F76">
        <w:rPr>
          <w:cs/>
        </w:rPr>
        <w:tab/>
      </w:r>
      <w:r w:rsidRPr="00D74F76">
        <w:rPr>
          <w:cs/>
        </w:rPr>
        <w:tab/>
        <w:t>กรอบแนวคิดในการวิจัย</w:t>
      </w:r>
      <w:r w:rsidR="006402D2" w:rsidRPr="00D74F76">
        <w:t xml:space="preserve"> </w:t>
      </w:r>
      <w:r w:rsidR="006402D2" w:rsidRPr="00D74F76">
        <w:rPr>
          <w:cs/>
        </w:rPr>
        <w:t xml:space="preserve">คือ </w:t>
      </w:r>
      <w:r w:rsidR="00294092">
        <w:rPr>
          <w:cs/>
        </w:rPr>
        <w:t>ปัจจัยนำเข้า (</w:t>
      </w:r>
      <w:r w:rsidR="00294092">
        <w:t xml:space="preserve">Input) </w:t>
      </w:r>
      <w:r w:rsidR="00294092">
        <w:rPr>
          <w:cs/>
        </w:rPr>
        <w:t xml:space="preserve">คือปัญหา </w:t>
      </w:r>
      <w:r w:rsidR="00294092">
        <w:t xml:space="preserve">Information Friction </w:t>
      </w:r>
      <w:r w:rsidR="00294092">
        <w:rPr>
          <w:cs/>
        </w:rPr>
        <w:t>นำไปสู่กระบวนการ (</w:t>
      </w:r>
      <w:r w:rsidR="00294092">
        <w:t xml:space="preserve">Process) </w:t>
      </w:r>
      <w:r w:rsidR="00294092">
        <w:rPr>
          <w:cs/>
        </w:rPr>
        <w:t>การพัฒนาแพลตฟอร์มดิจิทัล เกิดผลผลิต (</w:t>
      </w:r>
      <w:r w:rsidR="00294092">
        <w:t xml:space="preserve">Output) </w:t>
      </w:r>
      <w:r w:rsidR="00294092">
        <w:rPr>
          <w:cs/>
        </w:rPr>
        <w:t>คือการมีส่วนร่วมที่เพิ่มขึ้นและฐานข้อมูลพฤติกรรม ส่งผลต่อผลลัพธ์ (</w:t>
      </w:r>
      <w:r w:rsidR="00294092">
        <w:t xml:space="preserve">Outcome) </w:t>
      </w:r>
      <w:r w:rsidR="00294092">
        <w:rPr>
          <w:cs/>
        </w:rPr>
        <w:t xml:space="preserve">คือ </w:t>
      </w:r>
      <w:r w:rsidR="00294092">
        <w:t xml:space="preserve">Data-Driven Administration </w:t>
      </w:r>
      <w:r w:rsidR="00294092">
        <w:rPr>
          <w:cs/>
        </w:rPr>
        <w:t>และสุขภาวะองค์กรที่ยั่งยืน</w:t>
      </w:r>
    </w:p>
    <w:p w14:paraId="38E906EE" w14:textId="77777777" w:rsidR="000000E9" w:rsidRDefault="007F7FC9" w:rsidP="000000E9">
      <w:pPr>
        <w:tabs>
          <w:tab w:val="left" w:pos="709"/>
          <w:tab w:val="left" w:pos="1134"/>
        </w:tabs>
        <w:spacing w:line="276" w:lineRule="auto"/>
      </w:pPr>
      <w:r w:rsidRPr="00D74F76">
        <w:tab/>
        <w:t xml:space="preserve">1.3.4 </w:t>
      </w:r>
      <w:r w:rsidRPr="00D74F76">
        <w:rPr>
          <w:cs/>
        </w:rPr>
        <w:t xml:space="preserve">การวิเคราะห์ข้อมูล </w:t>
      </w:r>
      <w:r w:rsidR="000000E9">
        <w:rPr>
          <w:rFonts w:eastAsia="TH Sarabun PSK" w:hint="cs"/>
          <w:cs/>
        </w:rPr>
        <w:t>โดยการ</w:t>
      </w:r>
      <w:r w:rsidR="002A193C" w:rsidRPr="00D74F76">
        <w:rPr>
          <w:cs/>
        </w:rPr>
        <w:t>วิเคราะห์</w:t>
      </w:r>
      <w:r w:rsidR="000000E9">
        <w:rPr>
          <w:rFonts w:hint="cs"/>
          <w:cs/>
        </w:rPr>
        <w:t>ปัญหาและกลุ่มเป้าหมาย ดังนี้</w:t>
      </w:r>
    </w:p>
    <w:p w14:paraId="5EBBAC9B" w14:textId="77777777" w:rsidR="000000E9" w:rsidRDefault="000000E9" w:rsidP="000000E9">
      <w:pPr>
        <w:tabs>
          <w:tab w:val="left" w:pos="709"/>
          <w:tab w:val="left" w:pos="1276"/>
          <w:tab w:val="left" w:pos="1985"/>
        </w:tabs>
        <w:spacing w:line="276" w:lineRule="auto"/>
      </w:pPr>
      <w:r>
        <w:rPr>
          <w:cs/>
        </w:rPr>
        <w:tab/>
      </w:r>
      <w:r>
        <w:rPr>
          <w:cs/>
        </w:rPr>
        <w:tab/>
      </w:r>
      <w:r>
        <w:t xml:space="preserve">1.3.4.1 </w:t>
      </w:r>
      <w:r w:rsidR="00294092">
        <w:rPr>
          <w:cs/>
        </w:rPr>
        <w:t>ข้อมูลเชิงปริมาณ วิเคราะห์ด้วยสถิติเชิงพรรณนา (</w:t>
      </w:r>
      <w:r w:rsidR="00294092">
        <w:t xml:space="preserve">Descriptive Statistics) </w:t>
      </w:r>
      <w:r w:rsidR="00294092">
        <w:rPr>
          <w:cs/>
        </w:rPr>
        <w:t>เช่น ค่าเฉลี่ย ร้อยละ และสถิติเชิงอนุมาน (</w:t>
      </w:r>
      <w:r w:rsidR="00294092">
        <w:t xml:space="preserve">Inferential Statistics) </w:t>
      </w:r>
      <w:r w:rsidR="00294092">
        <w:rPr>
          <w:cs/>
        </w:rPr>
        <w:t xml:space="preserve">เช่น </w:t>
      </w:r>
      <w:r w:rsidR="00294092">
        <w:t xml:space="preserve">Paired t-test </w:t>
      </w:r>
      <w:r w:rsidR="00294092">
        <w:rPr>
          <w:cs/>
        </w:rPr>
        <w:t>เพื่อทดสอบสมมติฐาน</w:t>
      </w:r>
    </w:p>
    <w:p w14:paraId="60D98F79" w14:textId="77777777" w:rsidR="000000E9" w:rsidRDefault="000000E9" w:rsidP="000000E9">
      <w:pPr>
        <w:tabs>
          <w:tab w:val="left" w:pos="709"/>
          <w:tab w:val="left" w:pos="1276"/>
          <w:tab w:val="left" w:pos="1985"/>
        </w:tabs>
        <w:spacing w:line="276" w:lineRule="auto"/>
      </w:pPr>
      <w:r>
        <w:rPr>
          <w:cs/>
        </w:rPr>
        <w:tab/>
      </w:r>
      <w:r>
        <w:rPr>
          <w:cs/>
        </w:rPr>
        <w:tab/>
      </w:r>
      <w:r>
        <w:t xml:space="preserve">1.3.4.2 </w:t>
      </w:r>
      <w:r w:rsidRPr="00CD1C16">
        <w:rPr>
          <w:cs/>
        </w:rPr>
        <w:t>ร</w:t>
      </w:r>
      <w:r w:rsidR="00294092">
        <w:rPr>
          <w:cs/>
        </w:rPr>
        <w:t>ข้อมูลเชิงคุณภาพ วิเคราะห์เนื้อหา (</w:t>
      </w:r>
      <w:r w:rsidR="00294092">
        <w:t xml:space="preserve">Content Analysis) </w:t>
      </w:r>
      <w:r w:rsidR="00294092">
        <w:rPr>
          <w:cs/>
        </w:rPr>
        <w:t xml:space="preserve">จาก </w:t>
      </w:r>
      <w:r w:rsidR="00294092">
        <w:t>Focus Group</w:t>
      </w:r>
      <w:r w:rsidR="00DB1F08">
        <w:rPr>
          <w:rFonts w:hint="cs"/>
          <w:cs/>
        </w:rPr>
        <w:t xml:space="preserve"> </w:t>
      </w:r>
      <w:r w:rsidR="00294092">
        <w:rPr>
          <w:cs/>
        </w:rPr>
        <w:t>เพื่อสรุปเป็นข้อเสนอแนะในการพัฒนา</w:t>
      </w:r>
    </w:p>
    <w:p w14:paraId="1561F4A5" w14:textId="77777777" w:rsidR="006402D2" w:rsidRPr="00D74F76" w:rsidRDefault="007F7FC9" w:rsidP="006402D2">
      <w:pPr>
        <w:tabs>
          <w:tab w:val="left" w:pos="709"/>
        </w:tabs>
        <w:spacing w:before="320" w:line="276" w:lineRule="auto"/>
        <w:jc w:val="both"/>
        <w:rPr>
          <w:b/>
          <w:bCs/>
        </w:rPr>
      </w:pPr>
      <w:r w:rsidRPr="00D74F76">
        <w:rPr>
          <w:b/>
          <w:bCs/>
        </w:rPr>
        <w:t xml:space="preserve">1.4 </w:t>
      </w:r>
      <w:r w:rsidRPr="00D74F76">
        <w:rPr>
          <w:b/>
          <w:bCs/>
          <w:cs/>
        </w:rPr>
        <w:t>สมมติฐาน</w:t>
      </w:r>
      <w:r w:rsidR="006402D2" w:rsidRPr="00D74F76">
        <w:rPr>
          <w:b/>
          <w:bCs/>
        </w:rPr>
        <w:t xml:space="preserve"> </w:t>
      </w:r>
    </w:p>
    <w:p w14:paraId="69F30FB1" w14:textId="77777777" w:rsidR="006402D2" w:rsidRPr="000000E9" w:rsidRDefault="000000E9" w:rsidP="000000E9">
      <w:pPr>
        <w:tabs>
          <w:tab w:val="left" w:pos="709"/>
        </w:tabs>
        <w:spacing w:line="276" w:lineRule="auto"/>
        <w:rPr>
          <w:color w:val="000000"/>
        </w:rPr>
      </w:pPr>
      <w:r w:rsidRPr="000000E9">
        <w:rPr>
          <w:color w:val="000000"/>
          <w:cs/>
        </w:rPr>
        <w:tab/>
      </w:r>
      <w:r w:rsidR="00D74F76" w:rsidRPr="000000E9">
        <w:t xml:space="preserve">1.4.1 </w:t>
      </w:r>
      <w:r w:rsidR="00294092" w:rsidRPr="00294092">
        <w:rPr>
          <w:spacing w:val="-2"/>
          <w:cs/>
        </w:rPr>
        <w:t xml:space="preserve">การนำแพลตฟอร์ม </w:t>
      </w:r>
      <w:r w:rsidR="00294092" w:rsidRPr="00294092">
        <w:rPr>
          <w:spacing w:val="-2"/>
        </w:rPr>
        <w:t xml:space="preserve">CRMA Smart Cadet Platform </w:t>
      </w:r>
      <w:r w:rsidR="00294092" w:rsidRPr="00294092">
        <w:rPr>
          <w:spacing w:val="-2"/>
          <w:cs/>
        </w:rPr>
        <w:t>มาใช้งาน จะส่งผลให้ประสิทธิภาพการสื่อสารตารางการฝึกเพิ่มขึ้น วัดจากเวลาส่งการแจ้งเตือนจากผู้ดูแลระบบถึงนักเรียนนายร้อย ลดลง</w:t>
      </w:r>
      <w:r w:rsidR="00294092">
        <w:rPr>
          <w:cs/>
        </w:rPr>
        <w:t xml:space="preserve">จากชั่วโมงเป็นไม่เกิน </w:t>
      </w:r>
      <w:r w:rsidR="00294092">
        <w:t>5</w:t>
      </w:r>
      <w:r w:rsidR="00294092">
        <w:rPr>
          <w:cs/>
        </w:rPr>
        <w:t xml:space="preserve"> นาที อย่างมีนัยสำคัญทางสถิติ</w:t>
      </w:r>
    </w:p>
    <w:p w14:paraId="2CADEA85" w14:textId="77777777" w:rsidR="00D74F76" w:rsidRPr="00D74F76" w:rsidRDefault="00D74F76" w:rsidP="000000E9">
      <w:pPr>
        <w:tabs>
          <w:tab w:val="left" w:pos="709"/>
        </w:tabs>
        <w:spacing w:line="276" w:lineRule="auto"/>
      </w:pPr>
      <w:r w:rsidRPr="00D74F76">
        <w:tab/>
        <w:t xml:space="preserve">1.4.2 </w:t>
      </w:r>
      <w:r w:rsidR="00294092">
        <w:rPr>
          <w:cs/>
        </w:rPr>
        <w:t xml:space="preserve">การนำโมดูล </w:t>
      </w:r>
      <w:r w:rsidR="00294092">
        <w:t xml:space="preserve">CRMA Sport &amp; Activity Hub </w:t>
      </w:r>
      <w:r w:rsidR="00294092">
        <w:rPr>
          <w:cs/>
        </w:rPr>
        <w:t xml:space="preserve">พร้อมระบบ </w:t>
      </w:r>
      <w:r w:rsidR="00294092">
        <w:t xml:space="preserve">Gamification </w:t>
      </w:r>
      <w:r w:rsidR="00294092">
        <w:rPr>
          <w:cs/>
        </w:rPr>
        <w:t>มาใช้งาน จะส่งผลให้อัตราการเข้าร่วมกิจกรรมนอกหลักสูตรโดยเฉลี่ยของนักเรียนนายร้อย เพิ่มขึ้นอย่างมีนัยสำคัญทางสถิติ เมื่อเทียบกับช่วงก่อนการใช้งานแพลตฟอร์ม</w:t>
      </w:r>
    </w:p>
    <w:p w14:paraId="270AB567" w14:textId="77777777" w:rsidR="007F7FC9" w:rsidRPr="00D74F76" w:rsidRDefault="007F7FC9" w:rsidP="007F7FC9">
      <w:pPr>
        <w:spacing w:before="320" w:line="276" w:lineRule="auto"/>
        <w:rPr>
          <w:cs/>
        </w:rPr>
      </w:pPr>
      <w:r w:rsidRPr="00D74F76">
        <w:rPr>
          <w:b/>
          <w:bCs/>
        </w:rPr>
        <w:t xml:space="preserve">1.5 </w:t>
      </w:r>
      <w:r w:rsidRPr="00D74F76">
        <w:rPr>
          <w:b/>
          <w:bCs/>
          <w:cs/>
        </w:rPr>
        <w:t xml:space="preserve">ข้อตกลงเบื้องต้น-ข้อจำกัด </w:t>
      </w:r>
    </w:p>
    <w:p w14:paraId="60DDF606" w14:textId="77777777" w:rsidR="004B7587" w:rsidRDefault="007F7FC9" w:rsidP="007F7FC9">
      <w:pPr>
        <w:tabs>
          <w:tab w:val="left" w:pos="709"/>
          <w:tab w:val="left" w:pos="1134"/>
        </w:tabs>
        <w:spacing w:line="276" w:lineRule="auto"/>
      </w:pPr>
      <w:r w:rsidRPr="00D74F76">
        <w:rPr>
          <w:cs/>
        </w:rPr>
        <w:lastRenderedPageBreak/>
        <w:t xml:space="preserve">        </w:t>
      </w:r>
      <w:r w:rsidRPr="00D74F76">
        <w:tab/>
        <w:t xml:space="preserve">1.5.1 </w:t>
      </w:r>
      <w:r w:rsidR="00294092">
        <w:rPr>
          <w:cs/>
        </w:rPr>
        <w:t xml:space="preserve">โครงการนี้มุ่งพัฒนาระบบสำหรับนักเรียนนายร้อยและเจ้าหน้าที่เท่านั้น ไม่รวมผู้ปกครองหรือศิษย์เก่าในระยะ </w:t>
      </w:r>
      <w:r w:rsidR="00294092">
        <w:t xml:space="preserve">POC </w:t>
      </w:r>
      <w:r w:rsidR="00294092">
        <w:rPr>
          <w:cs/>
        </w:rPr>
        <w:t>ข้อมูลทั้งหมดไม่เกี่ยวข้องกับข้อมูลลับทางทหาร (</w:t>
      </w:r>
      <w:r w:rsidR="00294092">
        <w:t xml:space="preserve">Classified) </w:t>
      </w:r>
      <w:r w:rsidR="00294092">
        <w:rPr>
          <w:cs/>
        </w:rPr>
        <w:t xml:space="preserve">แต่เป็นข้อมูลส่วนบุคคลระดับ </w:t>
      </w:r>
      <w:r w:rsidR="00294092">
        <w:t>PDPA-grade</w:t>
      </w:r>
      <w:r w:rsidR="000000E9">
        <w:rPr>
          <w:rFonts w:hint="cs"/>
          <w:cs/>
        </w:rPr>
        <w:t xml:space="preserve"> </w:t>
      </w:r>
    </w:p>
    <w:p w14:paraId="3E343A91" w14:textId="77777777" w:rsidR="000000E9" w:rsidRDefault="00D74F76" w:rsidP="00294092">
      <w:pPr>
        <w:tabs>
          <w:tab w:val="left" w:pos="709"/>
          <w:tab w:val="left" w:pos="1134"/>
        </w:tabs>
        <w:spacing w:line="276" w:lineRule="auto"/>
      </w:pPr>
      <w:r w:rsidRPr="00D74F76">
        <w:tab/>
      </w:r>
      <w:r w:rsidR="007F7FC9" w:rsidRPr="00D74F76">
        <w:t xml:space="preserve">1.5.2 </w:t>
      </w:r>
      <w:r w:rsidR="00294092">
        <w:rPr>
          <w:cs/>
        </w:rPr>
        <w:t xml:space="preserve">การพัฒนาในระยะ </w:t>
      </w:r>
      <w:r w:rsidR="00294092">
        <w:t xml:space="preserve">POC </w:t>
      </w:r>
      <w:r w:rsidR="00294092">
        <w:rPr>
          <w:cs/>
        </w:rPr>
        <w:t xml:space="preserve">จำกัดขอบเขตไว้ที่ </w:t>
      </w:r>
      <w:r w:rsidR="00294092">
        <w:t>3</w:t>
      </w:r>
      <w:r w:rsidR="00294092">
        <w:rPr>
          <w:cs/>
        </w:rPr>
        <w:t xml:space="preserve"> ฟีเจอร์หลัก ได้แก่ </w:t>
      </w:r>
      <w:r w:rsidR="00294092">
        <w:t xml:space="preserve">Master Schedule + Push Notifications, Grade &amp; Score Viewer </w:t>
      </w:r>
      <w:r w:rsidR="00294092">
        <w:rPr>
          <w:cs/>
        </w:rPr>
        <w:t xml:space="preserve">และ </w:t>
      </w:r>
      <w:r w:rsidR="00294092">
        <w:t xml:space="preserve">Cadet Portfolio (skeleton) </w:t>
      </w:r>
      <w:r w:rsidR="00294092">
        <w:rPr>
          <w:cs/>
        </w:rPr>
        <w:t>ฟีเจอร์ด้านกิจกรรม (</w:t>
      </w:r>
      <w:r w:rsidR="00294092">
        <w:t xml:space="preserve">Sport &amp; Activity Hub) </w:t>
      </w:r>
      <w:r w:rsidR="00294092">
        <w:rPr>
          <w:cs/>
        </w:rPr>
        <w:t xml:space="preserve">จะพัฒนาในระยะ </w:t>
      </w:r>
      <w:r w:rsidR="00294092">
        <w:t>Phase 2</w:t>
      </w:r>
    </w:p>
    <w:p w14:paraId="74B7A636" w14:textId="77777777" w:rsidR="00294092" w:rsidRDefault="00294092" w:rsidP="00294092">
      <w:pPr>
        <w:tabs>
          <w:tab w:val="left" w:pos="709"/>
          <w:tab w:val="left" w:pos="1134"/>
        </w:tabs>
        <w:spacing w:line="276" w:lineRule="auto"/>
      </w:pPr>
      <w:r>
        <w:rPr>
          <w:cs/>
        </w:rPr>
        <w:tab/>
      </w:r>
      <w:r>
        <w:t xml:space="preserve">1.5.3 </w:t>
      </w:r>
      <w:r>
        <w:rPr>
          <w:cs/>
        </w:rPr>
        <w:t>การเก็บข้อมูลวิจัยขึ้นอยู่กับความร่วมมือของนักเรียนนายร้อยและผู้บังคับบัญชาของ</w:t>
      </w:r>
      <w:r w:rsidRPr="001E12F9">
        <w:rPr>
          <w:spacing w:val="-6"/>
          <w:cs/>
        </w:rPr>
        <w:t>กองร้อยที่เป็นกลุ่มทดลอง (</w:t>
      </w:r>
      <w:r w:rsidRPr="001E12F9">
        <w:rPr>
          <w:spacing w:val="-6"/>
        </w:rPr>
        <w:t xml:space="preserve">Pilot Company) </w:t>
      </w:r>
      <w:r w:rsidRPr="001E12F9">
        <w:rPr>
          <w:spacing w:val="-6"/>
          <w:cs/>
        </w:rPr>
        <w:t>ซึ่งต้องได้รับการอนุมัติจากผู้บังคับบัญชา</w:t>
      </w:r>
      <w:r w:rsidR="001E12F9" w:rsidRPr="001E12F9">
        <w:rPr>
          <w:spacing w:val="-6"/>
        </w:rPr>
        <w:t xml:space="preserve"> </w:t>
      </w:r>
      <w:r w:rsidR="001E12F9" w:rsidRPr="001E12F9">
        <w:rPr>
          <w:rFonts w:hint="cs"/>
          <w:spacing w:val="-6"/>
          <w:cs/>
        </w:rPr>
        <w:t>โรงเรียนนายร้อย</w:t>
      </w:r>
      <w:r w:rsidR="001E12F9">
        <w:rPr>
          <w:rFonts w:hint="cs"/>
          <w:cs/>
        </w:rPr>
        <w:t>พระจุลจอมเกล้า</w:t>
      </w:r>
    </w:p>
    <w:p w14:paraId="44706824" w14:textId="77777777" w:rsidR="00294092" w:rsidRPr="00D74F76" w:rsidRDefault="00294092" w:rsidP="00294092">
      <w:pPr>
        <w:tabs>
          <w:tab w:val="left" w:pos="709"/>
          <w:tab w:val="left" w:pos="1134"/>
        </w:tabs>
        <w:spacing w:line="276" w:lineRule="auto"/>
      </w:pPr>
      <w:r>
        <w:tab/>
        <w:t xml:space="preserve">1.5.4 </w:t>
      </w:r>
      <w:r>
        <w:rPr>
          <w:cs/>
        </w:rPr>
        <w:t xml:space="preserve">ข้อมูลที่ใช้ในการทดสอบระบบในระยะ </w:t>
      </w:r>
      <w:r>
        <w:t xml:space="preserve">POC </w:t>
      </w:r>
      <w:r>
        <w:rPr>
          <w:cs/>
        </w:rPr>
        <w:t>อาจเป็นข้อมูลสังเคราะห์ (</w:t>
      </w:r>
      <w:r>
        <w:t xml:space="preserve">Synthetic Data) </w:t>
      </w:r>
      <w:r>
        <w:rPr>
          <w:cs/>
        </w:rPr>
        <w:t>หรือข้อมูลจริงที่ได้รับความยินยอมจากผู้เกี่ยวข้อง</w:t>
      </w:r>
    </w:p>
    <w:p w14:paraId="2758171A" w14:textId="77777777" w:rsidR="007F7FC9" w:rsidRPr="00D74F76" w:rsidRDefault="007F7FC9" w:rsidP="007F7FC9">
      <w:pPr>
        <w:spacing w:before="320" w:line="276" w:lineRule="auto"/>
        <w:jc w:val="both"/>
        <w:rPr>
          <w:cs/>
        </w:rPr>
      </w:pPr>
      <w:r w:rsidRPr="00D74F76">
        <w:rPr>
          <w:b/>
          <w:bCs/>
        </w:rPr>
        <w:t xml:space="preserve">1.6 </w:t>
      </w:r>
      <w:r w:rsidRPr="00D74F76">
        <w:rPr>
          <w:b/>
          <w:bCs/>
          <w:cs/>
        </w:rPr>
        <w:t>นิยามศัพท์เฉพาะ</w:t>
      </w:r>
      <w:r w:rsidRPr="00D74F76">
        <w:rPr>
          <w:b/>
          <w:bCs/>
        </w:rPr>
        <w:t xml:space="preserve"> </w:t>
      </w:r>
    </w:p>
    <w:p w14:paraId="797B1B1B" w14:textId="77777777" w:rsidR="007F7FC9" w:rsidRPr="00D74F76" w:rsidRDefault="007F7FC9" w:rsidP="007F7FC9">
      <w:pPr>
        <w:tabs>
          <w:tab w:val="left" w:pos="709"/>
          <w:tab w:val="left" w:pos="1134"/>
        </w:tabs>
        <w:spacing w:line="276" w:lineRule="auto"/>
      </w:pPr>
      <w:r w:rsidRPr="00D74F76">
        <w:rPr>
          <w:cs/>
        </w:rPr>
        <w:t xml:space="preserve">        </w:t>
      </w:r>
      <w:r w:rsidRPr="00D74F76">
        <w:tab/>
        <w:t xml:space="preserve">1.6.1 </w:t>
      </w:r>
      <w:r w:rsidR="001C2AB8">
        <w:rPr>
          <w:cs/>
        </w:rPr>
        <w:t>แพลตฟอร์มดิจิทัล (</w:t>
      </w:r>
      <w:r w:rsidR="001C2AB8">
        <w:t xml:space="preserve">Digital Platform) </w:t>
      </w:r>
      <w:r w:rsidR="001C2AB8">
        <w:rPr>
          <w:cs/>
        </w:rPr>
        <w:t xml:space="preserve">หมายถึง ระบบ </w:t>
      </w:r>
      <w:r w:rsidR="001C2AB8">
        <w:t xml:space="preserve">CRMA Smart Cadet Platform </w:t>
      </w:r>
      <w:r w:rsidR="001C2AB8">
        <w:rPr>
          <w:cs/>
        </w:rPr>
        <w:t xml:space="preserve">ซึ่งประกอบด้วย </w:t>
      </w:r>
      <w:r w:rsidR="001C2AB8">
        <w:t xml:space="preserve">LINE OA + LIFF, </w:t>
      </w:r>
      <w:r w:rsidR="001C2AB8">
        <w:rPr>
          <w:cs/>
        </w:rPr>
        <w:t>แอปพลิเคชันมือถือ (</w:t>
      </w:r>
      <w:r w:rsidR="001C2AB8">
        <w:t xml:space="preserve">iOS/Android), </w:t>
      </w:r>
      <w:r w:rsidR="001C2AB8">
        <w:rPr>
          <w:cs/>
        </w:rPr>
        <w:t xml:space="preserve">เว็บแอดมิน และเว็บพอร์ทัล ที่เรียกใช้ข้อมูลจาก </w:t>
      </w:r>
      <w:r w:rsidR="001C2AB8">
        <w:t xml:space="preserve">Backend API </w:t>
      </w:r>
      <w:r w:rsidR="001C2AB8">
        <w:rPr>
          <w:cs/>
        </w:rPr>
        <w:t>เดียวกัน</w:t>
      </w:r>
    </w:p>
    <w:p w14:paraId="02CBD2C6" w14:textId="77777777" w:rsidR="007F7FC9" w:rsidRDefault="007F7FC9" w:rsidP="007F7FC9">
      <w:pPr>
        <w:tabs>
          <w:tab w:val="left" w:pos="709"/>
          <w:tab w:val="left" w:pos="1134"/>
        </w:tabs>
        <w:spacing w:line="276" w:lineRule="auto"/>
      </w:pPr>
      <w:r w:rsidRPr="00D74F76">
        <w:rPr>
          <w:cs/>
        </w:rPr>
        <w:t xml:space="preserve">        </w:t>
      </w:r>
      <w:r w:rsidRPr="00D74F76">
        <w:tab/>
        <w:t xml:space="preserve">1.6.2 </w:t>
      </w:r>
      <w:r w:rsidR="001C2AB8">
        <w:rPr>
          <w:cs/>
        </w:rPr>
        <w:t>แหล่งข้อมูลกลาง (</w:t>
      </w:r>
      <w:r w:rsidR="001C2AB8">
        <w:t xml:space="preserve">Single Source of Truth) </w:t>
      </w:r>
      <w:r w:rsidR="001C2AB8">
        <w:rPr>
          <w:cs/>
        </w:rPr>
        <w:t xml:space="preserve">หมายถึง ฐานข้อมูลกลางที่เป็น </w:t>
      </w:r>
      <w:r w:rsidR="001C2AB8">
        <w:t xml:space="preserve">Master Record </w:t>
      </w:r>
      <w:r w:rsidR="001C2AB8">
        <w:rPr>
          <w:cs/>
        </w:rPr>
        <w:t>ของข้อมูลตาราง เกรด และบุคลากรของ</w:t>
      </w:r>
      <w:r w:rsidR="001E12F9">
        <w:rPr>
          <w:rFonts w:hint="cs"/>
          <w:cs/>
        </w:rPr>
        <w:t>โรงเรียนนายร้อยพระจุลจอมเกล้า</w:t>
      </w:r>
      <w:r w:rsidR="001E12F9">
        <w:t xml:space="preserve"> </w:t>
      </w:r>
      <w:r w:rsidR="001C2AB8">
        <w:rPr>
          <w:cs/>
        </w:rPr>
        <w:t>ซึ่งทุกช่องทางการเข้าถึงจะดึงข้อมูลจากแหล่งเดียวกัน</w:t>
      </w:r>
    </w:p>
    <w:p w14:paraId="6061A210" w14:textId="77777777" w:rsidR="001C2AB8" w:rsidRDefault="001C2AB8" w:rsidP="007F7FC9">
      <w:pPr>
        <w:tabs>
          <w:tab w:val="left" w:pos="709"/>
          <w:tab w:val="left" w:pos="1134"/>
        </w:tabs>
        <w:spacing w:line="276" w:lineRule="auto"/>
      </w:pPr>
      <w:r>
        <w:tab/>
        <w:t xml:space="preserve">1.6.3 </w:t>
      </w:r>
      <w:r>
        <w:rPr>
          <w:cs/>
        </w:rPr>
        <w:t>แพลตฟอร์มชุมชน (</w:t>
      </w:r>
      <w:r>
        <w:t xml:space="preserve">Community Platform) </w:t>
      </w:r>
      <w:r>
        <w:rPr>
          <w:cs/>
        </w:rPr>
        <w:t xml:space="preserve">หมายถึง โมดูล </w:t>
      </w:r>
      <w:r>
        <w:t xml:space="preserve">CRMA Sport &amp; Activity Hub </w:t>
      </w:r>
      <w:r>
        <w:rPr>
          <w:cs/>
        </w:rPr>
        <w:t>ซึ่งเป็นพื้นที่กลางสำหรับ</w:t>
      </w:r>
      <w:r w:rsidR="001E12F9">
        <w:rPr>
          <w:rFonts w:hint="cs"/>
          <w:cs/>
        </w:rPr>
        <w:t>นักเรียนนายร้อย</w:t>
      </w:r>
      <w:r>
        <w:rPr>
          <w:cs/>
        </w:rPr>
        <w:t>ในการค้นหา สร้าง และเข้าร่วมกิจกรรมต่าง</w:t>
      </w:r>
      <w:r w:rsidR="001E12F9">
        <w:rPr>
          <w:rFonts w:hint="cs"/>
          <w:cs/>
        </w:rPr>
        <w:t xml:space="preserve"> </w:t>
      </w:r>
      <w:r>
        <w:rPr>
          <w:cs/>
        </w:rPr>
        <w:t xml:space="preserve">ๆ ภายใน </w:t>
      </w:r>
      <w:r w:rsidR="001E12F9">
        <w:rPr>
          <w:rFonts w:hint="cs"/>
          <w:cs/>
        </w:rPr>
        <w:t>โรงเรียนนายร้อยพระจุลจอมเกล้า</w:t>
      </w:r>
    </w:p>
    <w:p w14:paraId="1C931922" w14:textId="77777777" w:rsidR="001C2AB8" w:rsidRDefault="001C2AB8" w:rsidP="007F7FC9">
      <w:pPr>
        <w:tabs>
          <w:tab w:val="left" w:pos="709"/>
          <w:tab w:val="left" w:pos="1134"/>
        </w:tabs>
        <w:spacing w:line="276" w:lineRule="auto"/>
      </w:pPr>
      <w:r>
        <w:tab/>
        <w:t xml:space="preserve">1.6.4 </w:t>
      </w:r>
      <w:r>
        <w:rPr>
          <w:cs/>
        </w:rPr>
        <w:t>เกมมิฟิเคชัน (</w:t>
      </w:r>
      <w:r>
        <w:t xml:space="preserve">Gamification) </w:t>
      </w:r>
      <w:r>
        <w:rPr>
          <w:cs/>
        </w:rPr>
        <w:t xml:space="preserve">หมายถึง การนำองค์ประกอบของเกม เช่น คะแนนสะสม </w:t>
      </w:r>
      <w:r>
        <w:t xml:space="preserve">Leaderboard </w:t>
      </w:r>
      <w:r>
        <w:rPr>
          <w:cs/>
        </w:rPr>
        <w:t xml:space="preserve">และ </w:t>
      </w:r>
      <w:r>
        <w:t xml:space="preserve">Badges </w:t>
      </w:r>
      <w:r>
        <w:rPr>
          <w:cs/>
        </w:rPr>
        <w:t>มาประยุกต์ใช้บนแพลตฟอร์มเพื่อสร้างแรงจูงใจในการเข้าร่วมกิจกรรม</w:t>
      </w:r>
    </w:p>
    <w:p w14:paraId="5237E53F" w14:textId="77777777" w:rsidR="001C2AB8" w:rsidRDefault="001C2AB8" w:rsidP="007F7FC9">
      <w:pPr>
        <w:tabs>
          <w:tab w:val="left" w:pos="709"/>
          <w:tab w:val="left" w:pos="1134"/>
        </w:tabs>
        <w:spacing w:line="276" w:lineRule="auto"/>
      </w:pPr>
      <w:r>
        <w:tab/>
        <w:t xml:space="preserve">1.6.5 </w:t>
      </w:r>
      <w:r>
        <w:rPr>
          <w:cs/>
        </w:rPr>
        <w:t>ข่าวกรองเชิงพฤติกรรม (</w:t>
      </w:r>
      <w:r>
        <w:t xml:space="preserve">Behavioral Intelligence) </w:t>
      </w:r>
      <w:r>
        <w:rPr>
          <w:cs/>
        </w:rPr>
        <w:t xml:space="preserve">หมายถึง ข้อมูลเชิงลึกที่ได้จากการวิเคราะห์พฤติกรรมการเข้าร่วมกิจกรรมของ นนร. ผ่าน </w:t>
      </w:r>
      <w:r>
        <w:t xml:space="preserve">Dashboard </w:t>
      </w:r>
      <w:r>
        <w:rPr>
          <w:cs/>
        </w:rPr>
        <w:t xml:space="preserve">เช่น </w:t>
      </w:r>
      <w:r>
        <w:t xml:space="preserve">Heatmap </w:t>
      </w:r>
      <w:r>
        <w:rPr>
          <w:cs/>
        </w:rPr>
        <w:t xml:space="preserve">และ </w:t>
      </w:r>
      <w:r>
        <w:t xml:space="preserve">Social Network Graph </w:t>
      </w:r>
      <w:r>
        <w:rPr>
          <w:cs/>
        </w:rPr>
        <w:t>เพื่อสนับสนุนการตัดสินใจเชิงนโยบายของผู้บังคับบัญชา</w:t>
      </w:r>
    </w:p>
    <w:p w14:paraId="45628F0F" w14:textId="77777777" w:rsidR="001C2AB8" w:rsidRDefault="001C2AB8" w:rsidP="007F7FC9">
      <w:pPr>
        <w:tabs>
          <w:tab w:val="left" w:pos="709"/>
          <w:tab w:val="left" w:pos="1134"/>
        </w:tabs>
        <w:spacing w:line="276" w:lineRule="auto"/>
      </w:pPr>
      <w:r>
        <w:lastRenderedPageBreak/>
        <w:tab/>
        <w:t xml:space="preserve">1.6.6 </w:t>
      </w:r>
      <w:r>
        <w:rPr>
          <w:cs/>
        </w:rPr>
        <w:t>การวิเคราะห์เครือข่ายสังคม (</w:t>
      </w:r>
      <w:r>
        <w:t xml:space="preserve">Social Network Analysis - SNA) </w:t>
      </w:r>
      <w:r>
        <w:rPr>
          <w:cs/>
        </w:rPr>
        <w:t>หมายถึง วิธีการวิเคราะห์ข้อมูลความสัมพันธ์ระหว่าง นนร. ที่เกิดขึ้นผ่านการเข้าร่วมกิจกรรมร่วมกัน เพื่อสร้างแผนที่ (</w:t>
      </w:r>
      <w:r>
        <w:t xml:space="preserve">Social Graph) </w:t>
      </w:r>
      <w:r>
        <w:rPr>
          <w:cs/>
        </w:rPr>
        <w:t>แสดงโครงสร้างความสัมพันธ์ภายใน</w:t>
      </w:r>
      <w:r w:rsidR="001E12F9">
        <w:rPr>
          <w:rFonts w:hint="cs"/>
          <w:cs/>
        </w:rPr>
        <w:t>โรงเรียนนายร้อยพระจุลจอมเกล้า</w:t>
      </w:r>
    </w:p>
    <w:p w14:paraId="7116FEE0" w14:textId="77777777" w:rsidR="007F7FC9" w:rsidRPr="00D74F76" w:rsidRDefault="007F7FC9" w:rsidP="007F7FC9">
      <w:pPr>
        <w:spacing w:before="320" w:line="276" w:lineRule="auto"/>
        <w:jc w:val="both"/>
        <w:rPr>
          <w:color w:val="FF0000"/>
          <w:cs/>
        </w:rPr>
      </w:pPr>
      <w:r w:rsidRPr="00D74F76">
        <w:rPr>
          <w:b/>
          <w:bCs/>
        </w:rPr>
        <w:t xml:space="preserve">1.7 </w:t>
      </w:r>
      <w:r w:rsidRPr="00D74F76">
        <w:rPr>
          <w:b/>
          <w:bCs/>
          <w:cs/>
        </w:rPr>
        <w:t xml:space="preserve">ประโยชน์ที่จะได้รับ </w:t>
      </w:r>
    </w:p>
    <w:p w14:paraId="1A3CBBB5" w14:textId="77777777" w:rsidR="00D74F76" w:rsidRDefault="00D74F76" w:rsidP="00D74F76">
      <w:pPr>
        <w:tabs>
          <w:tab w:val="left" w:pos="709"/>
          <w:tab w:val="left" w:pos="1134"/>
        </w:tabs>
        <w:spacing w:line="276" w:lineRule="auto"/>
      </w:pPr>
      <w:r w:rsidRPr="00D74F76">
        <w:tab/>
        <w:t xml:space="preserve">1.7.1 </w:t>
      </w:r>
      <w:r w:rsidR="001C2AB8">
        <w:rPr>
          <w:cs/>
        </w:rPr>
        <w:t>ประโยชน์ต่อนักเรียนนายร้อย (นนร.</w:t>
      </w:r>
      <w:r w:rsidR="001C2AB8">
        <w:t>)</w:t>
      </w:r>
    </w:p>
    <w:p w14:paraId="26F9CAA0" w14:textId="77777777" w:rsidR="001C2AB8" w:rsidRDefault="001C2AB8" w:rsidP="001C2AB8">
      <w:pPr>
        <w:tabs>
          <w:tab w:val="left" w:pos="709"/>
          <w:tab w:val="left" w:pos="1276"/>
        </w:tabs>
        <w:spacing w:line="276" w:lineRule="auto"/>
      </w:pPr>
      <w:r>
        <w:rPr>
          <w:cs/>
        </w:rPr>
        <w:tab/>
      </w:r>
      <w:r>
        <w:tab/>
        <w:t xml:space="preserve">1.7.1.1 </w:t>
      </w:r>
      <w:r>
        <w:rPr>
          <w:cs/>
        </w:rPr>
        <w:t xml:space="preserve">ได้รับข้อมูลตารางการฝึกและการเรียนที่ถูกต้อง ครบถ้วน และทันสมัยผ่านมือถือ ลดความเครียดจาก </w:t>
      </w:r>
      <w:r>
        <w:t>Schedule Opacity</w:t>
      </w:r>
    </w:p>
    <w:p w14:paraId="57DF149F" w14:textId="77777777" w:rsidR="001C2AB8" w:rsidRDefault="001C2AB8" w:rsidP="001C2AB8">
      <w:pPr>
        <w:tabs>
          <w:tab w:val="left" w:pos="709"/>
          <w:tab w:val="left" w:pos="1276"/>
        </w:tabs>
        <w:spacing w:line="276" w:lineRule="auto"/>
      </w:pPr>
      <w:r>
        <w:rPr>
          <w:cs/>
        </w:rPr>
        <w:tab/>
      </w:r>
      <w:r>
        <w:tab/>
        <w:t xml:space="preserve">1.7.1.2 </w:t>
      </w:r>
      <w:r>
        <w:rPr>
          <w:cs/>
        </w:rPr>
        <w:t>สามารถตรวจสอบผลการเรียนได้ทุกที่ทุกเวลาโดยไม่ต้องเข้าเว็บไซต์</w:t>
      </w:r>
    </w:p>
    <w:p w14:paraId="2426EFF4" w14:textId="77777777" w:rsidR="001C2AB8" w:rsidRDefault="001C2AB8" w:rsidP="001C2AB8">
      <w:pPr>
        <w:tabs>
          <w:tab w:val="left" w:pos="709"/>
          <w:tab w:val="left" w:pos="1276"/>
        </w:tabs>
        <w:spacing w:line="276" w:lineRule="auto"/>
      </w:pPr>
      <w:r>
        <w:tab/>
      </w:r>
      <w:r>
        <w:tab/>
        <w:t xml:space="preserve">1.7.1.3 </w:t>
      </w:r>
      <w:r>
        <w:rPr>
          <w:cs/>
        </w:rPr>
        <w:t xml:space="preserve">มีช่องทางในการค้นหาและเข้าร่วมกิจกรรมกีฬาและงานอดิเรกได้อย่างสะดวก ลดปัญหา </w:t>
      </w:r>
      <w:r>
        <w:t>'</w:t>
      </w:r>
      <w:r>
        <w:rPr>
          <w:cs/>
        </w:rPr>
        <w:t>ไปแล้วเก้อ</w:t>
      </w:r>
      <w:r>
        <w:t>'</w:t>
      </w:r>
    </w:p>
    <w:p w14:paraId="04D03577" w14:textId="77777777" w:rsidR="001C2AB8" w:rsidRPr="00D74F76" w:rsidRDefault="001C2AB8" w:rsidP="001C2AB8">
      <w:pPr>
        <w:tabs>
          <w:tab w:val="left" w:pos="709"/>
          <w:tab w:val="left" w:pos="1276"/>
        </w:tabs>
        <w:spacing w:line="276" w:lineRule="auto"/>
      </w:pPr>
      <w:r>
        <w:rPr>
          <w:cs/>
        </w:rPr>
        <w:tab/>
      </w:r>
      <w:r>
        <w:tab/>
        <w:t xml:space="preserve">1.7.1.4 </w:t>
      </w:r>
      <w:r>
        <w:rPr>
          <w:cs/>
        </w:rPr>
        <w:t>มีพอร์ตโฟลิโอดิจิทัลที่บันทึกความสำเร็จด้านวิชาการ กายภาพ และกิจกรรม</w:t>
      </w:r>
    </w:p>
    <w:p w14:paraId="429FD732" w14:textId="77777777" w:rsidR="00D74F76" w:rsidRDefault="00D74F76" w:rsidP="00D74F76">
      <w:pPr>
        <w:tabs>
          <w:tab w:val="left" w:pos="709"/>
          <w:tab w:val="left" w:pos="1134"/>
        </w:tabs>
        <w:spacing w:line="276" w:lineRule="auto"/>
      </w:pPr>
      <w:r w:rsidRPr="00D74F76">
        <w:rPr>
          <w:rFonts w:hint="cs"/>
          <w:cs/>
        </w:rPr>
        <w:t xml:space="preserve">        </w:t>
      </w:r>
      <w:r w:rsidRPr="00D74F76">
        <w:tab/>
        <w:t xml:space="preserve">1.7.2 </w:t>
      </w:r>
      <w:r w:rsidR="001C2AB8">
        <w:rPr>
          <w:cs/>
        </w:rPr>
        <w:t xml:space="preserve">ประโยชน์ต่อผู้บังคับบัญชาและเจ้าหน้าที่ </w:t>
      </w:r>
      <w:r w:rsidR="001E12F9">
        <w:rPr>
          <w:rFonts w:hint="cs"/>
          <w:cs/>
        </w:rPr>
        <w:t>โรงเรียนนายร้อยพระจุลจอมเกล้า</w:t>
      </w:r>
    </w:p>
    <w:p w14:paraId="090F5F27" w14:textId="77777777" w:rsidR="001C2AB8" w:rsidRDefault="001C2AB8" w:rsidP="001C2AB8">
      <w:pPr>
        <w:tabs>
          <w:tab w:val="left" w:pos="709"/>
          <w:tab w:val="left" w:pos="1276"/>
        </w:tabs>
        <w:spacing w:line="276" w:lineRule="auto"/>
      </w:pPr>
      <w:r>
        <w:rPr>
          <w:cs/>
        </w:rPr>
        <w:tab/>
      </w:r>
      <w:r>
        <w:tab/>
        <w:t xml:space="preserve">1.7.2.1 </w:t>
      </w:r>
      <w:r>
        <w:rPr>
          <w:cs/>
        </w:rPr>
        <w:t>ได้รับข้อมูลเชิงลึก (</w:t>
      </w:r>
      <w:r>
        <w:t xml:space="preserve">Behavioral Intelligence) </w:t>
      </w:r>
      <w:r>
        <w:rPr>
          <w:cs/>
        </w:rPr>
        <w:t>ที่ไม่เคยมีมาก่อน เพื่อใช้ในการตัดสินใจจัดสรรงบประมาณและทรัพยากรอย่างแม่นยำ</w:t>
      </w:r>
    </w:p>
    <w:p w14:paraId="2DC2014F" w14:textId="77777777" w:rsidR="001C2AB8" w:rsidRDefault="001C2AB8" w:rsidP="001C2AB8">
      <w:pPr>
        <w:tabs>
          <w:tab w:val="left" w:pos="709"/>
          <w:tab w:val="left" w:pos="1276"/>
        </w:tabs>
        <w:spacing w:line="276" w:lineRule="auto"/>
      </w:pPr>
      <w:r>
        <w:rPr>
          <w:cs/>
        </w:rPr>
        <w:tab/>
      </w:r>
      <w:r>
        <w:tab/>
        <w:t xml:space="preserve">1.7.2.2 </w:t>
      </w:r>
      <w:r w:rsidRPr="001C2AB8">
        <w:rPr>
          <w:spacing w:val="-2"/>
          <w:cs/>
        </w:rPr>
        <w:t xml:space="preserve">สามารถแจ้งการเปลี่ยนแปลงตารางถึงผู้รับแจ้งทุกคนภายในเวลาไม่เกิน </w:t>
      </w:r>
      <w:r w:rsidRPr="001C2AB8">
        <w:rPr>
          <w:spacing w:val="-2"/>
        </w:rPr>
        <w:t>5</w:t>
      </w:r>
      <w:r w:rsidRPr="001C2AB8">
        <w:rPr>
          <w:spacing w:val="-2"/>
          <w:cs/>
        </w:rPr>
        <w:t xml:space="preserve"> นาที</w:t>
      </w:r>
    </w:p>
    <w:p w14:paraId="06B8F8A3" w14:textId="77777777" w:rsidR="001C2AB8" w:rsidRDefault="001C2AB8" w:rsidP="001C2AB8">
      <w:pPr>
        <w:tabs>
          <w:tab w:val="left" w:pos="709"/>
          <w:tab w:val="left" w:pos="1276"/>
        </w:tabs>
        <w:spacing w:line="276" w:lineRule="auto"/>
      </w:pPr>
      <w:r>
        <w:rPr>
          <w:cs/>
        </w:rPr>
        <w:tab/>
      </w:r>
      <w:r>
        <w:tab/>
        <w:t xml:space="preserve">1.7.2.3 </w:t>
      </w:r>
      <w:r>
        <w:rPr>
          <w:cs/>
        </w:rPr>
        <w:t>มีระบบติดตามสถานะบุคลากร (</w:t>
      </w:r>
      <w:r>
        <w:t xml:space="preserve">Personnel Tracking) </w:t>
      </w:r>
      <w:r>
        <w:rPr>
          <w:cs/>
        </w:rPr>
        <w:t xml:space="preserve">แบบ </w:t>
      </w:r>
      <w:r>
        <w:t>Real-time</w:t>
      </w:r>
    </w:p>
    <w:p w14:paraId="01273CE4" w14:textId="77777777" w:rsidR="001C2AB8" w:rsidRDefault="001C2AB8" w:rsidP="001C2AB8">
      <w:pPr>
        <w:tabs>
          <w:tab w:val="left" w:pos="709"/>
          <w:tab w:val="left" w:pos="1276"/>
        </w:tabs>
        <w:spacing w:line="276" w:lineRule="auto"/>
      </w:pPr>
      <w:r>
        <w:rPr>
          <w:cs/>
        </w:rPr>
        <w:tab/>
      </w:r>
      <w:r>
        <w:tab/>
        <w:t xml:space="preserve">1.7.2.4 </w:t>
      </w:r>
      <w:r>
        <w:rPr>
          <w:cs/>
        </w:rPr>
        <w:t xml:space="preserve">ได้รับรายงาน </w:t>
      </w:r>
      <w:r>
        <w:t xml:space="preserve">Social Network Analysis </w:t>
      </w:r>
      <w:r>
        <w:rPr>
          <w:cs/>
        </w:rPr>
        <w:t>เพื่อประเมินความสามัคคีและโครงสร้างความสัมพันธ์ของ นนร. อย่างเป็นรูปธรรม</w:t>
      </w:r>
    </w:p>
    <w:p w14:paraId="5957A8BB" w14:textId="77777777" w:rsidR="001C2AB8" w:rsidRDefault="001C2AB8" w:rsidP="00D74F76">
      <w:pPr>
        <w:tabs>
          <w:tab w:val="left" w:pos="709"/>
          <w:tab w:val="left" w:pos="1134"/>
        </w:tabs>
        <w:spacing w:line="276" w:lineRule="auto"/>
      </w:pPr>
      <w:r>
        <w:tab/>
        <w:t>1.7.3</w:t>
      </w:r>
      <w:r>
        <w:rPr>
          <w:cs/>
        </w:rPr>
        <w:t xml:space="preserve"> ประโยชน์ต่อ</w:t>
      </w:r>
      <w:r w:rsidR="001E12F9">
        <w:rPr>
          <w:rFonts w:hint="cs"/>
          <w:cs/>
        </w:rPr>
        <w:t>โรงเรียนนายร้อยพระจุลจอมเกล้า</w:t>
      </w:r>
      <w:r>
        <w:rPr>
          <w:cs/>
        </w:rPr>
        <w:t>ในระดับสถาบั</w:t>
      </w:r>
      <w:r>
        <w:rPr>
          <w:rFonts w:hint="cs"/>
          <w:cs/>
        </w:rPr>
        <w:t>น</w:t>
      </w:r>
    </w:p>
    <w:p w14:paraId="12F0E6BA" w14:textId="77777777" w:rsidR="001C2AB8" w:rsidRDefault="001C2AB8" w:rsidP="001C2AB8">
      <w:pPr>
        <w:tabs>
          <w:tab w:val="left" w:pos="709"/>
          <w:tab w:val="left" w:pos="1276"/>
        </w:tabs>
        <w:spacing w:line="276" w:lineRule="auto"/>
      </w:pPr>
      <w:r>
        <w:rPr>
          <w:cs/>
        </w:rPr>
        <w:tab/>
      </w:r>
      <w:r>
        <w:tab/>
        <w:t xml:space="preserve">1.7.3.1 </w:t>
      </w:r>
      <w:r w:rsidRPr="001C2AB8">
        <w:rPr>
          <w:spacing w:val="-4"/>
          <w:cs/>
        </w:rPr>
        <w:t xml:space="preserve">เปลี่ยนกระบวนทัศน์การบริหารจาก </w:t>
      </w:r>
      <w:r w:rsidRPr="001C2AB8">
        <w:rPr>
          <w:spacing w:val="-4"/>
        </w:rPr>
        <w:t>'</w:t>
      </w:r>
      <w:r w:rsidRPr="001C2AB8">
        <w:rPr>
          <w:spacing w:val="-4"/>
          <w:cs/>
        </w:rPr>
        <w:t>คาดเดา</w:t>
      </w:r>
      <w:r w:rsidRPr="001C2AB8">
        <w:rPr>
          <w:spacing w:val="-4"/>
        </w:rPr>
        <w:t xml:space="preserve">' </w:t>
      </w:r>
      <w:r w:rsidRPr="001C2AB8">
        <w:rPr>
          <w:spacing w:val="-4"/>
          <w:cs/>
        </w:rPr>
        <w:t xml:space="preserve">สู่ </w:t>
      </w:r>
      <w:r w:rsidRPr="001C2AB8">
        <w:rPr>
          <w:spacing w:val="-4"/>
        </w:rPr>
        <w:t>'Data-Driven Administration'</w:t>
      </w:r>
      <w:r>
        <w:t xml:space="preserve"> </w:t>
      </w:r>
      <w:r>
        <w:rPr>
          <w:cs/>
        </w:rPr>
        <w:t>อย่างยั่งยืน</w:t>
      </w:r>
    </w:p>
    <w:p w14:paraId="3ED035E0" w14:textId="77777777" w:rsidR="001C2AB8" w:rsidRDefault="001C2AB8" w:rsidP="001C2AB8">
      <w:pPr>
        <w:tabs>
          <w:tab w:val="left" w:pos="709"/>
          <w:tab w:val="left" w:pos="1276"/>
        </w:tabs>
        <w:spacing w:line="276" w:lineRule="auto"/>
      </w:pPr>
      <w:r>
        <w:rPr>
          <w:cs/>
        </w:rPr>
        <w:tab/>
      </w:r>
      <w:r>
        <w:tab/>
        <w:t xml:space="preserve">1.7.3.2 </w:t>
      </w:r>
      <w:r>
        <w:rPr>
          <w:cs/>
        </w:rPr>
        <w:t>ยกระดับภาพลักษณ์ของสถาบันให้ทัดเทียมสถาบันทหารชั้นนำระดับโลก (</w:t>
      </w:r>
      <w:r>
        <w:t>West Point, Sandhurst)</w:t>
      </w:r>
    </w:p>
    <w:p w14:paraId="54AFB714" w14:textId="77777777" w:rsidR="001C2AB8" w:rsidRDefault="001C2AB8" w:rsidP="001C2AB8">
      <w:pPr>
        <w:tabs>
          <w:tab w:val="left" w:pos="709"/>
          <w:tab w:val="left" w:pos="1276"/>
        </w:tabs>
        <w:spacing w:line="276" w:lineRule="auto"/>
      </w:pPr>
      <w:r>
        <w:rPr>
          <w:cs/>
        </w:rPr>
        <w:tab/>
      </w:r>
      <w:r>
        <w:tab/>
        <w:t xml:space="preserve">1.7.3.3 </w:t>
      </w:r>
      <w:r>
        <w:rPr>
          <w:cs/>
        </w:rPr>
        <w:t>มีต้นแบบระบบดิจิทัลที่สามารถขยายไปยังสถาบันทหารอื่นในประเทศไทยและอาเซียนได้</w:t>
      </w:r>
    </w:p>
    <w:p w14:paraId="740F58E6" w14:textId="77777777" w:rsidR="001C2AB8" w:rsidRPr="00D74F76" w:rsidRDefault="001C2AB8" w:rsidP="00D74F76">
      <w:pPr>
        <w:tabs>
          <w:tab w:val="left" w:pos="709"/>
          <w:tab w:val="left" w:pos="1134"/>
        </w:tabs>
        <w:spacing w:line="276" w:lineRule="auto"/>
      </w:pPr>
    </w:p>
    <w:p w14:paraId="0BD25935" w14:textId="77777777" w:rsidR="000356B4" w:rsidRPr="00D74F76" w:rsidRDefault="000356B4" w:rsidP="001C2AB8">
      <w:pPr>
        <w:pStyle w:val="Heading1"/>
        <w:jc w:val="both"/>
        <w:rPr>
          <w:cs/>
        </w:rPr>
        <w:sectPr w:rsidR="000356B4" w:rsidRPr="00D74F76" w:rsidSect="000356B4">
          <w:headerReference w:type="default" r:id="rId9"/>
          <w:headerReference w:type="first" r:id="rId10"/>
          <w:pgSz w:w="11901" w:h="16817"/>
          <w:pgMar w:top="2126" w:right="1440" w:bottom="1440" w:left="2126" w:header="709" w:footer="709" w:gutter="0"/>
          <w:pgNumType w:start="1"/>
          <w:cols w:space="708"/>
          <w:titlePg/>
          <w:docGrid w:linePitch="435"/>
        </w:sectPr>
      </w:pPr>
    </w:p>
    <w:p w14:paraId="1FB4FE3A" w14:textId="77777777" w:rsidR="007F7FC9" w:rsidRPr="00D74F76" w:rsidRDefault="007F7FC9" w:rsidP="007F7FC9">
      <w:pPr>
        <w:pStyle w:val="Heading1"/>
      </w:pPr>
      <w:r w:rsidRPr="00D74F76">
        <w:rPr>
          <w:cs/>
        </w:rPr>
        <w:lastRenderedPageBreak/>
        <w:t xml:space="preserve">บทที่ </w:t>
      </w:r>
      <w:r w:rsidRPr="00D74F76">
        <w:t>2</w:t>
      </w:r>
    </w:p>
    <w:p w14:paraId="7D89C4D8" w14:textId="77777777" w:rsidR="007F7FC9" w:rsidRPr="00D74F76" w:rsidRDefault="007F7FC9" w:rsidP="007F7FC9">
      <w:pPr>
        <w:pStyle w:val="Heading1"/>
        <w:spacing w:after="640"/>
        <w:rPr>
          <w:cs/>
        </w:rPr>
      </w:pPr>
      <w:r w:rsidRPr="00D74F76">
        <w:rPr>
          <w:cs/>
        </w:rPr>
        <w:t>ทฤษฎีและวรรณกรรมที่เกี่ยวข้อง</w:t>
      </w:r>
    </w:p>
    <w:p w14:paraId="29518124" w14:textId="77777777" w:rsidR="007F7FC9" w:rsidRPr="00D74F76" w:rsidRDefault="007F7FC9" w:rsidP="007F7FC9">
      <w:pPr>
        <w:tabs>
          <w:tab w:val="left" w:pos="709"/>
        </w:tabs>
      </w:pPr>
      <w:r w:rsidRPr="00D74F76">
        <w:rPr>
          <w:b/>
          <w:bCs/>
        </w:rPr>
        <w:tab/>
      </w:r>
      <w:r w:rsidRPr="00D74F76">
        <w:rPr>
          <w:cs/>
        </w:rPr>
        <w:t>งานวิจัยเรื่อง “..............................................................................</w:t>
      </w:r>
      <w:r w:rsidRPr="00D74F76">
        <w:t>……..…</w:t>
      </w:r>
      <w:r w:rsidRPr="00D74F76">
        <w:rPr>
          <w:cs/>
        </w:rPr>
        <w:t>...............................” คณะผู้วิจัยได้ทำการค้นคว้าแนวคิด ทฤษฎีและงานวิจัยที่เกี่ยวข้องได้ดังนี้</w:t>
      </w:r>
    </w:p>
    <w:p w14:paraId="36D4007F" w14:textId="77777777" w:rsidR="007F7FC9" w:rsidRPr="00D74F76" w:rsidRDefault="007F7FC9" w:rsidP="007F7FC9">
      <w:pPr>
        <w:tabs>
          <w:tab w:val="left" w:pos="709"/>
        </w:tabs>
      </w:pPr>
      <w:r w:rsidRPr="00D74F76">
        <w:rPr>
          <w:cs/>
        </w:rPr>
        <w:tab/>
        <w:t>1. ข้อมูลทั่วไปของงานวิจัย</w:t>
      </w:r>
    </w:p>
    <w:p w14:paraId="7E23C75F" w14:textId="77777777" w:rsidR="007F7FC9" w:rsidRPr="00D74F76" w:rsidRDefault="007F7FC9" w:rsidP="007F7FC9">
      <w:pPr>
        <w:tabs>
          <w:tab w:val="left" w:pos="709"/>
        </w:tabs>
        <w:rPr>
          <w:cs/>
        </w:rPr>
      </w:pPr>
      <w:r w:rsidRPr="00D74F76">
        <w:tab/>
        <w:t xml:space="preserve">2. </w:t>
      </w:r>
      <w:r w:rsidRPr="00D74F76">
        <w:rPr>
          <w:cs/>
        </w:rPr>
        <w:t>แนวคิดและทฤษฎีให้ตรงกับตัวแปรต้นในกรอบ</w:t>
      </w:r>
      <w:r w:rsidRPr="00D74F76">
        <w:t xml:space="preserve"> (</w:t>
      </w:r>
      <w:r w:rsidRPr="00D74F76">
        <w:rPr>
          <w:cs/>
        </w:rPr>
        <w:t>ควรมี 3 แหล่งที่มา) และนำมาเขียนความเชื่อมโยงแนวคิด ทฤษฎีกับงานวิจัยว่านำมาใช้กับโครงงานวิจัยของคณะผู้วิจัยเล่มนี้อย่างไร</w:t>
      </w:r>
    </w:p>
    <w:p w14:paraId="3DA49367" w14:textId="77777777" w:rsidR="007F7FC9" w:rsidRPr="00D74F76" w:rsidRDefault="007F7FC9" w:rsidP="007F7FC9">
      <w:pPr>
        <w:tabs>
          <w:tab w:val="left" w:pos="709"/>
        </w:tabs>
      </w:pPr>
      <w:r w:rsidRPr="00D74F76">
        <w:rPr>
          <w:cs/>
        </w:rPr>
        <w:tab/>
        <w:t xml:space="preserve">3. </w:t>
      </w:r>
      <w:r w:rsidRPr="00D74F76">
        <w:t>……</w:t>
      </w:r>
    </w:p>
    <w:p w14:paraId="6DB7B50D" w14:textId="77777777" w:rsidR="007F7FC9" w:rsidRPr="00D74F76" w:rsidRDefault="007F7FC9" w:rsidP="007F7FC9">
      <w:pPr>
        <w:tabs>
          <w:tab w:val="left" w:pos="709"/>
        </w:tabs>
      </w:pPr>
      <w:r w:rsidRPr="00D74F76">
        <w:rPr>
          <w:cs/>
        </w:rPr>
        <w:tab/>
        <w:t>4. แนวคิดและทฤษฎีให้ตรงกับตัวแปรต้นในกรอบ</w:t>
      </w:r>
      <w:r w:rsidRPr="00D74F76">
        <w:t xml:space="preserve"> (</w:t>
      </w:r>
      <w:r w:rsidRPr="00D74F76">
        <w:rPr>
          <w:cs/>
        </w:rPr>
        <w:t>ควรมี 3 แหล่งที่มา) และนำมาเขียนความเชื่อมโยงแนวคิด ทฤษฎีกับงานวิจัยว่านำมาใช้กับโครงงานวิจัยของคณะผู้วิจัยเล่มนี้อย่างไร</w:t>
      </w:r>
    </w:p>
    <w:p w14:paraId="3BA99D5F" w14:textId="77777777" w:rsidR="007F7FC9" w:rsidRPr="00D74F76" w:rsidRDefault="007F7FC9" w:rsidP="007F7FC9">
      <w:pPr>
        <w:tabs>
          <w:tab w:val="left" w:pos="709"/>
        </w:tabs>
        <w:rPr>
          <w:cs/>
        </w:rPr>
      </w:pPr>
      <w:r w:rsidRPr="00D74F76">
        <w:rPr>
          <w:cs/>
        </w:rPr>
        <w:tab/>
        <w:t xml:space="preserve">5. งานวิจัยที่เกี่ยวข้อง (ที่คณะผู้จัดทำวิจัยนำมาใช้อ้างอิง) ควรมี 5-10 งานวิจัย  โดยนำบทคัดย่อของแต่ละเล่มมาเขียน </w:t>
      </w:r>
    </w:p>
    <w:p w14:paraId="750723D8" w14:textId="77777777" w:rsidR="007F7FC9" w:rsidRPr="00D74F76" w:rsidRDefault="007F7FC9" w:rsidP="007F7FC9">
      <w:r w:rsidRPr="00D74F76">
        <w:tab/>
        <w:t xml:space="preserve">**** </w:t>
      </w:r>
      <w:r w:rsidRPr="00D74F76">
        <w:rPr>
          <w:cs/>
        </w:rPr>
        <w:t>แนวคิดทฤษฏี จะมากหรือน้อยขึ้นอยู่กับกรอบงานวิจัย ****</w:t>
      </w:r>
    </w:p>
    <w:p w14:paraId="2DF7099C" w14:textId="77777777" w:rsidR="000356B4" w:rsidRPr="00D74F76" w:rsidRDefault="000356B4">
      <w:pPr>
        <w:jc w:val="left"/>
      </w:pPr>
      <w:r w:rsidRPr="00D74F76">
        <w:br w:type="page"/>
      </w:r>
    </w:p>
    <w:p w14:paraId="79386E20" w14:textId="77777777" w:rsidR="000356B4" w:rsidRPr="00D74F76" w:rsidRDefault="000356B4" w:rsidP="007F7FC9">
      <w:pPr>
        <w:rPr>
          <w:cs/>
        </w:rPr>
      </w:pPr>
    </w:p>
    <w:p w14:paraId="04E5B445" w14:textId="77777777" w:rsidR="006F5402" w:rsidRPr="00D74F76" w:rsidRDefault="006F5402" w:rsidP="007F7FC9">
      <w:pPr>
        <w:pStyle w:val="Heading1"/>
        <w:rPr>
          <w:cs/>
        </w:rPr>
      </w:pPr>
    </w:p>
    <w:p w14:paraId="7B416B3E" w14:textId="77777777" w:rsidR="000356B4" w:rsidRPr="00D74F76" w:rsidRDefault="006F5402" w:rsidP="00850990">
      <w:pPr>
        <w:pStyle w:val="Heading1"/>
        <w:rPr>
          <w:b w:val="0"/>
          <w:bCs w:val="0"/>
        </w:rPr>
        <w:sectPr w:rsidR="000356B4" w:rsidRPr="00D74F76" w:rsidSect="004B7587">
          <w:headerReference w:type="first" r:id="rId11"/>
          <w:pgSz w:w="11901" w:h="16817"/>
          <w:pgMar w:top="2126" w:right="1440" w:bottom="1440" w:left="2126" w:header="709" w:footer="709" w:gutter="0"/>
          <w:pgNumType w:start="5"/>
          <w:cols w:space="708"/>
          <w:titlePg/>
          <w:docGrid w:linePitch="435"/>
        </w:sectPr>
      </w:pPr>
      <w:r w:rsidRPr="00D74F76">
        <w:rPr>
          <w:b w:val="0"/>
          <w:bCs w:val="0"/>
        </w:rPr>
        <w:br w:type="page"/>
      </w:r>
    </w:p>
    <w:p w14:paraId="17BC21DC" w14:textId="77777777" w:rsidR="00850990" w:rsidRPr="00D74F76" w:rsidRDefault="00850990" w:rsidP="00850990">
      <w:pPr>
        <w:pStyle w:val="Heading1"/>
      </w:pPr>
      <w:r w:rsidRPr="00D74F76">
        <w:rPr>
          <w:cs/>
        </w:rPr>
        <w:lastRenderedPageBreak/>
        <w:t xml:space="preserve">บทที่ </w:t>
      </w:r>
      <w:r w:rsidRPr="00D74F76">
        <w:t>3</w:t>
      </w:r>
    </w:p>
    <w:p w14:paraId="276BC3F9" w14:textId="77777777" w:rsidR="00850990" w:rsidRPr="00D74F76" w:rsidRDefault="00850990" w:rsidP="00850990">
      <w:pPr>
        <w:pStyle w:val="Heading1"/>
        <w:spacing w:after="640"/>
        <w:rPr>
          <w:cs/>
        </w:rPr>
      </w:pPr>
      <w:r w:rsidRPr="00D74F76">
        <w:rPr>
          <w:cs/>
        </w:rPr>
        <w:t>การดำเนินการวิจัย</w:t>
      </w:r>
    </w:p>
    <w:p w14:paraId="6C49F322" w14:textId="77777777" w:rsidR="00850990" w:rsidRPr="00D74F76" w:rsidRDefault="00850990" w:rsidP="00850990">
      <w:pPr>
        <w:tabs>
          <w:tab w:val="left" w:pos="709"/>
        </w:tabs>
        <w:spacing w:line="276" w:lineRule="auto"/>
      </w:pPr>
      <w:r w:rsidRPr="00D74F76">
        <w:rPr>
          <w:cs/>
        </w:rPr>
        <w:tab/>
        <w:t xml:space="preserve">การวิจัยเรื่อง </w:t>
      </w:r>
      <w:r w:rsidRPr="00D74F76">
        <w:t xml:space="preserve">“……………………………………………………………………………………..……” </w:t>
      </w:r>
      <w:r w:rsidRPr="00D74F76">
        <w:rPr>
          <w:cs/>
        </w:rPr>
        <w:t>เป็นการวิจัย</w:t>
      </w:r>
      <w:r w:rsidRPr="00D74F76">
        <w:t>…………………………………</w:t>
      </w:r>
      <w:r w:rsidRPr="00D74F76">
        <w:rPr>
          <w:cs/>
        </w:rPr>
        <w:t xml:space="preserve"> โดยใช้วิธีวิจัย</w:t>
      </w:r>
      <w:r w:rsidRPr="00D74F76">
        <w:rPr>
          <w:color w:val="FF0000"/>
          <w:cs/>
        </w:rPr>
        <w:t>ลักษณะไหนใช้อะไรเป็นเครื่องมือ</w:t>
      </w:r>
      <w:r w:rsidRPr="00D74F76">
        <w:rPr>
          <w:cs/>
        </w:rPr>
        <w:t>ในการเก็บรวบรวมข้อมูล คณะผู้วิจัยได้กำหนดวิธีการดำเนินการวิจัยมีรายละเอียดดังนี้</w:t>
      </w:r>
    </w:p>
    <w:p w14:paraId="6C014AB9" w14:textId="77777777" w:rsidR="00850990" w:rsidRPr="00D74F76" w:rsidRDefault="00850990" w:rsidP="00850990">
      <w:pPr>
        <w:tabs>
          <w:tab w:val="left" w:pos="709"/>
        </w:tabs>
        <w:spacing w:line="276" w:lineRule="auto"/>
      </w:pPr>
      <w:r w:rsidRPr="00D74F76">
        <w:rPr>
          <w:cs/>
        </w:rPr>
        <w:tab/>
      </w:r>
      <w:r w:rsidRPr="00D74F76">
        <w:t xml:space="preserve">3.1 </w:t>
      </w:r>
      <w:r w:rsidRPr="00D74F76">
        <w:rPr>
          <w:cs/>
        </w:rPr>
        <w:t>ประชากร หรือกลุ่มตัวอย่าง</w:t>
      </w:r>
    </w:p>
    <w:p w14:paraId="089C804A" w14:textId="77777777" w:rsidR="00850990" w:rsidRPr="00D74F76" w:rsidRDefault="00850990" w:rsidP="00850990">
      <w:pPr>
        <w:tabs>
          <w:tab w:val="left" w:pos="709"/>
        </w:tabs>
        <w:spacing w:line="276" w:lineRule="auto"/>
      </w:pPr>
      <w:r w:rsidRPr="00D74F76">
        <w:tab/>
        <w:t xml:space="preserve">3.2 </w:t>
      </w:r>
      <w:r w:rsidRPr="00D74F76">
        <w:rPr>
          <w:cs/>
        </w:rPr>
        <w:t>เครื่องมือที่ใช้ในการวิจัย</w:t>
      </w:r>
    </w:p>
    <w:p w14:paraId="76F24BB4" w14:textId="77777777" w:rsidR="00850990" w:rsidRPr="00D74F76" w:rsidRDefault="00850990" w:rsidP="00850990">
      <w:pPr>
        <w:tabs>
          <w:tab w:val="left" w:pos="709"/>
        </w:tabs>
        <w:spacing w:line="276" w:lineRule="auto"/>
      </w:pPr>
      <w:r w:rsidRPr="00D74F76">
        <w:tab/>
        <w:t xml:space="preserve">3.3 </w:t>
      </w:r>
      <w:r w:rsidRPr="00D74F76">
        <w:rPr>
          <w:cs/>
        </w:rPr>
        <w:t>การเก็บรวบรวมข้อมูล</w:t>
      </w:r>
    </w:p>
    <w:p w14:paraId="484F3AC4" w14:textId="77777777" w:rsidR="00850990" w:rsidRPr="00D74F76" w:rsidRDefault="00850990" w:rsidP="00850990">
      <w:pPr>
        <w:tabs>
          <w:tab w:val="left" w:pos="709"/>
        </w:tabs>
        <w:spacing w:line="276" w:lineRule="auto"/>
      </w:pPr>
      <w:r w:rsidRPr="00D74F76">
        <w:tab/>
        <w:t xml:space="preserve">3.4 </w:t>
      </w:r>
      <w:r w:rsidRPr="00D74F76">
        <w:rPr>
          <w:cs/>
        </w:rPr>
        <w:t>การวิเคราะห์ข้อมูล</w:t>
      </w:r>
    </w:p>
    <w:p w14:paraId="228E4D24" w14:textId="77777777" w:rsidR="00850990" w:rsidRPr="00D74F76" w:rsidRDefault="00850990" w:rsidP="00850990">
      <w:pPr>
        <w:spacing w:line="276" w:lineRule="auto"/>
        <w:rPr>
          <w:b/>
          <w:bCs/>
        </w:rPr>
      </w:pPr>
      <w:r w:rsidRPr="00D74F76">
        <w:rPr>
          <w:b/>
          <w:bCs/>
        </w:rPr>
        <w:t xml:space="preserve">3.1 </w:t>
      </w:r>
      <w:r w:rsidRPr="00D74F76">
        <w:rPr>
          <w:b/>
          <w:bCs/>
          <w:cs/>
        </w:rPr>
        <w:t xml:space="preserve">ประชากร หรือกลุ่มตัวอย่าง </w:t>
      </w:r>
    </w:p>
    <w:p w14:paraId="4832330C" w14:textId="77777777" w:rsidR="00850990" w:rsidRPr="00D74F76" w:rsidRDefault="00850990" w:rsidP="00850990">
      <w:pPr>
        <w:tabs>
          <w:tab w:val="left" w:pos="709"/>
        </w:tabs>
        <w:spacing w:line="276" w:lineRule="auto"/>
      </w:pPr>
      <w:r w:rsidRPr="00D74F76">
        <w:rPr>
          <w:cs/>
        </w:rPr>
        <w:tab/>
        <w:t>ข้อความ</w:t>
      </w:r>
      <w:r w:rsidRPr="00D74F76">
        <w:t>……..…</w:t>
      </w:r>
      <w:r w:rsidRPr="00D74F76">
        <w:rPr>
          <w:cs/>
        </w:rPr>
        <w:t>...................................................................</w:t>
      </w:r>
      <w:r w:rsidRPr="00D74F76">
        <w:t>………..………..……</w:t>
      </w:r>
      <w:r w:rsidRPr="00D74F76">
        <w:rPr>
          <w:cs/>
        </w:rPr>
        <w:t>......</w:t>
      </w:r>
      <w:r w:rsidRPr="00D74F76">
        <w:t>…..…</w:t>
      </w:r>
      <w:r w:rsidRPr="00D74F76">
        <w:rPr>
          <w:cs/>
        </w:rPr>
        <w:t>...........</w:t>
      </w:r>
      <w:r w:rsidRPr="00D74F76">
        <w:t>........…………….…………….…………….…………….…………….…………….…………….…………….…………….…………….…………………….…………….…………….…………….…………….…………….…………….…………….…………….…………….…………………….…………….…………….…………….…………….…………….…………….…………….…………….…………….………</w:t>
      </w:r>
    </w:p>
    <w:p w14:paraId="48DD2C73" w14:textId="77777777" w:rsidR="00850990" w:rsidRPr="00D74F76" w:rsidRDefault="00850990" w:rsidP="00850990">
      <w:pPr>
        <w:spacing w:line="276" w:lineRule="auto"/>
        <w:rPr>
          <w:b/>
          <w:bCs/>
        </w:rPr>
      </w:pPr>
      <w:r w:rsidRPr="00D74F76">
        <w:rPr>
          <w:b/>
          <w:bCs/>
        </w:rPr>
        <w:t xml:space="preserve">3.2 </w:t>
      </w:r>
      <w:r w:rsidRPr="00D74F76">
        <w:rPr>
          <w:b/>
          <w:bCs/>
          <w:cs/>
        </w:rPr>
        <w:t xml:space="preserve">เครื่องมือที่ใช้ในการวิจัย </w:t>
      </w:r>
    </w:p>
    <w:p w14:paraId="67FF107E" w14:textId="77777777" w:rsidR="00850990" w:rsidRPr="00D74F76" w:rsidRDefault="00850990" w:rsidP="00850990">
      <w:pPr>
        <w:tabs>
          <w:tab w:val="left" w:pos="709"/>
        </w:tabs>
        <w:spacing w:line="276" w:lineRule="auto"/>
      </w:pPr>
      <w:r w:rsidRPr="00D74F76">
        <w:rPr>
          <w:cs/>
        </w:rPr>
        <w:tab/>
        <w:t>การวิจัยเรื่อง</w:t>
      </w:r>
      <w:r w:rsidRPr="00D74F76">
        <w:t>“……………………………………………………………..…</w:t>
      </w:r>
      <w:r w:rsidRPr="00D74F76">
        <w:rPr>
          <w:cs/>
        </w:rPr>
        <w:t>...........</w:t>
      </w:r>
      <w:r w:rsidRPr="00D74F76">
        <w:t>.…</w:t>
      </w:r>
      <w:r w:rsidRPr="00D74F76">
        <w:rPr>
          <w:cs/>
        </w:rPr>
        <w:t>..” เป็นการวิจัยเชิง</w:t>
      </w:r>
      <w:r w:rsidRPr="00D74F76">
        <w:t xml:space="preserve">.…………….…………….…………… </w:t>
      </w:r>
      <w:r w:rsidRPr="00D74F76">
        <w:rPr>
          <w:cs/>
        </w:rPr>
        <w:t xml:space="preserve">โดยเครื่องมือที่ใช้ในการเก็บรวบรวมข้อมูลคือ </w:t>
      </w:r>
      <w:r w:rsidRPr="00D74F76">
        <w:t xml:space="preserve">…………….…… </w:t>
      </w:r>
      <w:r w:rsidRPr="00D74F76">
        <w:rPr>
          <w:cs/>
        </w:rPr>
        <w:t xml:space="preserve">โดยมีกรอบเนื้อหาแบ่งเป็น </w:t>
      </w:r>
      <w:r w:rsidRPr="00D74F76">
        <w:t xml:space="preserve">…………….….…… </w:t>
      </w:r>
      <w:r w:rsidRPr="00D74F76">
        <w:rPr>
          <w:cs/>
        </w:rPr>
        <w:t>ดังนี้</w:t>
      </w:r>
    </w:p>
    <w:p w14:paraId="3F288E03" w14:textId="77777777" w:rsidR="00850990" w:rsidRPr="00D74F76" w:rsidRDefault="00850990" w:rsidP="00850990">
      <w:pPr>
        <w:tabs>
          <w:tab w:val="left" w:pos="709"/>
        </w:tabs>
        <w:spacing w:line="276" w:lineRule="auto"/>
      </w:pPr>
      <w:r w:rsidRPr="00D74F76">
        <w:tab/>
      </w:r>
      <w:r w:rsidRPr="00D74F76">
        <w:rPr>
          <w:cs/>
        </w:rPr>
        <w:t>3.2.1 เครื่องมือสำหรับการ</w:t>
      </w:r>
    </w:p>
    <w:p w14:paraId="11DCD392" w14:textId="77777777" w:rsidR="00850990" w:rsidRPr="00D74F76" w:rsidRDefault="00850990" w:rsidP="00850990">
      <w:pPr>
        <w:tabs>
          <w:tab w:val="left" w:pos="709"/>
        </w:tabs>
        <w:spacing w:line="276" w:lineRule="auto"/>
      </w:pPr>
      <w:r w:rsidRPr="00D74F76">
        <w:rPr>
          <w:cs/>
        </w:rPr>
        <w:tab/>
        <w:t>3.2.2 ขั้นตอนการสร้างเครื่องมือ</w:t>
      </w:r>
    </w:p>
    <w:p w14:paraId="5FAD50A5" w14:textId="77777777" w:rsidR="00850990" w:rsidRPr="00D74F76" w:rsidRDefault="00850990" w:rsidP="00850990">
      <w:pPr>
        <w:tabs>
          <w:tab w:val="left" w:pos="709"/>
        </w:tabs>
        <w:spacing w:line="276" w:lineRule="auto"/>
        <w:rPr>
          <w:cs/>
        </w:rPr>
      </w:pPr>
      <w:r w:rsidRPr="00D74F76">
        <w:rPr>
          <w:cs/>
        </w:rPr>
        <w:tab/>
        <w:t>3.2.3 เกณฑ์ของงานวิจัย</w:t>
      </w:r>
    </w:p>
    <w:p w14:paraId="16FBA428" w14:textId="77777777" w:rsidR="00850990" w:rsidRPr="00D74F76" w:rsidRDefault="00850990" w:rsidP="00850990">
      <w:pPr>
        <w:spacing w:line="276" w:lineRule="auto"/>
        <w:rPr>
          <w:b/>
          <w:bCs/>
        </w:rPr>
      </w:pPr>
      <w:r w:rsidRPr="00D74F76">
        <w:rPr>
          <w:b/>
          <w:bCs/>
        </w:rPr>
        <w:t xml:space="preserve">3.3 </w:t>
      </w:r>
      <w:r w:rsidRPr="00D74F76">
        <w:rPr>
          <w:b/>
          <w:bCs/>
          <w:cs/>
        </w:rPr>
        <w:t xml:space="preserve">การเก็บรวบรวมข้อมูล </w:t>
      </w:r>
    </w:p>
    <w:p w14:paraId="4ED560AE" w14:textId="77777777" w:rsidR="00850990" w:rsidRPr="00D74F76" w:rsidRDefault="00850990" w:rsidP="00850990">
      <w:pPr>
        <w:tabs>
          <w:tab w:val="left" w:pos="709"/>
        </w:tabs>
        <w:spacing w:line="276" w:lineRule="auto"/>
        <w:rPr>
          <w:cs/>
        </w:rPr>
      </w:pPr>
      <w:r w:rsidRPr="00D74F76">
        <w:rPr>
          <w:cs/>
        </w:rPr>
        <w:tab/>
        <w:t>หลังจากคณะผู้วิจัยได้รวบรวมแนวคิดทฤษฎี และผลงานวิจัยที่เกี่ยวข้อง เพื่อนำมาเป็นแนวทางในการสร้างเครื่องมือที่ใช้ในการศึกษาตามกรอบแนวคิดในการวิจัย โดยคณะผู้จัยได้ดำเนินการรวบรวมข้อมูลในการวิจัยครั้งนี้อย่างเป็นขั้นตอนดังนี้</w:t>
      </w:r>
    </w:p>
    <w:p w14:paraId="6AEADE5B" w14:textId="77777777" w:rsidR="00850990" w:rsidRPr="00D74F76" w:rsidRDefault="00850990" w:rsidP="00850990">
      <w:pPr>
        <w:tabs>
          <w:tab w:val="left" w:pos="709"/>
        </w:tabs>
        <w:spacing w:line="276" w:lineRule="auto"/>
      </w:pPr>
      <w:r w:rsidRPr="00D74F76">
        <w:rPr>
          <w:cs/>
        </w:rPr>
        <w:lastRenderedPageBreak/>
        <w:tab/>
      </w:r>
      <w:r w:rsidRPr="00D74F76">
        <w:t>3.</w:t>
      </w:r>
      <w:r w:rsidRPr="00D74F76">
        <w:rPr>
          <w:cs/>
        </w:rPr>
        <w:t>3.1</w:t>
      </w:r>
      <w:r w:rsidRPr="00D74F76">
        <w:t xml:space="preserve"> ….………….…………….…………….…………….…………….…………….…………….…………….</w:t>
      </w:r>
    </w:p>
    <w:p w14:paraId="4F613F85" w14:textId="77777777" w:rsidR="00850990" w:rsidRPr="00D74F76" w:rsidRDefault="00850990" w:rsidP="00850990">
      <w:pPr>
        <w:tabs>
          <w:tab w:val="left" w:pos="709"/>
        </w:tabs>
        <w:spacing w:line="276" w:lineRule="auto"/>
      </w:pPr>
      <w:r w:rsidRPr="00D74F76">
        <w:tab/>
        <w:t>3.3.2 ….………….…………….…………….…………….…………….…………….…………….…………….</w:t>
      </w:r>
    </w:p>
    <w:p w14:paraId="60CEB1E6" w14:textId="77777777" w:rsidR="00850990" w:rsidRPr="00D74F76" w:rsidRDefault="00850990" w:rsidP="00850990">
      <w:pPr>
        <w:tabs>
          <w:tab w:val="left" w:pos="709"/>
        </w:tabs>
        <w:spacing w:line="276" w:lineRule="auto"/>
      </w:pPr>
      <w:r w:rsidRPr="00D74F76">
        <w:tab/>
        <w:t>3.3.3 ….…………….………….…………….…………….…………….…………….…………….…………….</w:t>
      </w:r>
    </w:p>
    <w:p w14:paraId="748BA390" w14:textId="77777777" w:rsidR="00850990" w:rsidRPr="00D74F76" w:rsidRDefault="00850990" w:rsidP="00850990">
      <w:pPr>
        <w:spacing w:line="276" w:lineRule="auto"/>
        <w:rPr>
          <w:b/>
          <w:bCs/>
        </w:rPr>
      </w:pPr>
      <w:r w:rsidRPr="00D74F76">
        <w:rPr>
          <w:b/>
          <w:bCs/>
        </w:rPr>
        <w:t xml:space="preserve">3.4 </w:t>
      </w:r>
      <w:r w:rsidRPr="00D74F76">
        <w:rPr>
          <w:b/>
          <w:bCs/>
          <w:cs/>
        </w:rPr>
        <w:t xml:space="preserve">การวิเคราะห์ข้อมูล </w:t>
      </w:r>
    </w:p>
    <w:p w14:paraId="2C0EB171" w14:textId="77777777" w:rsidR="00850990" w:rsidRPr="00D74F76" w:rsidRDefault="00850990" w:rsidP="00850990">
      <w:pPr>
        <w:tabs>
          <w:tab w:val="left" w:pos="709"/>
        </w:tabs>
        <w:spacing w:line="276" w:lineRule="auto"/>
      </w:pPr>
      <w:r w:rsidRPr="00D74F76">
        <w:rPr>
          <w:cs/>
        </w:rPr>
        <w:tab/>
        <w:t xml:space="preserve">คณะผู้วิจัยได้นำข้อมูลมาเพื่อตรวจสอบความถูกต้องของชุดข้อมูล และดำเนินการวิเคราะห์โดย ประมวลผลข้อมูลโดยใช้ .... เพื่อทำ ...... ในการวิจัย และวิเคราะห์ข้อมูลมีรายละเอียดที่จะทำการวิเคราะห์ คือ </w:t>
      </w:r>
    </w:p>
    <w:p w14:paraId="4ABA05B4" w14:textId="77777777" w:rsidR="00850990" w:rsidRPr="00D74F76" w:rsidRDefault="00850990" w:rsidP="00850990">
      <w:pPr>
        <w:tabs>
          <w:tab w:val="left" w:pos="709"/>
        </w:tabs>
        <w:spacing w:line="276" w:lineRule="auto"/>
      </w:pPr>
      <w:r w:rsidRPr="00D74F76">
        <w:rPr>
          <w:cs/>
        </w:rPr>
        <w:tab/>
      </w:r>
      <w:r w:rsidRPr="00D74F76">
        <w:t>3.</w:t>
      </w:r>
      <w:r w:rsidRPr="00D74F76">
        <w:rPr>
          <w:cs/>
        </w:rPr>
        <w:t>4.1</w:t>
      </w:r>
      <w:r w:rsidRPr="00D74F76">
        <w:t xml:space="preserve"> ….………….…………….…………….…………….…………….…………….…………….…………….</w:t>
      </w:r>
    </w:p>
    <w:p w14:paraId="5D79B96F" w14:textId="77777777" w:rsidR="00850990" w:rsidRPr="00D74F76" w:rsidRDefault="00850990" w:rsidP="00850990">
      <w:pPr>
        <w:tabs>
          <w:tab w:val="left" w:pos="709"/>
        </w:tabs>
        <w:spacing w:line="276" w:lineRule="auto"/>
      </w:pPr>
      <w:r w:rsidRPr="00D74F76">
        <w:tab/>
        <w:t>3.4.2 ….………….…………….…………….…………….…………….…………….…………….…………….</w:t>
      </w:r>
    </w:p>
    <w:p w14:paraId="21CBB882" w14:textId="77777777" w:rsidR="00850990" w:rsidRPr="00D74F76" w:rsidRDefault="00850990" w:rsidP="00850990">
      <w:pPr>
        <w:tabs>
          <w:tab w:val="left" w:pos="709"/>
        </w:tabs>
        <w:spacing w:line="276" w:lineRule="auto"/>
      </w:pPr>
      <w:r w:rsidRPr="00D74F76">
        <w:tab/>
        <w:t>3.4.3 ….…………….………….…………….…………….…………….…………….…………….…………….</w:t>
      </w:r>
    </w:p>
    <w:p w14:paraId="1F721D42" w14:textId="77777777" w:rsidR="00850990" w:rsidRPr="00D74F76" w:rsidRDefault="00850990">
      <w:pPr>
        <w:jc w:val="left"/>
        <w:rPr>
          <w:b/>
          <w:bCs/>
          <w:sz w:val="40"/>
          <w:szCs w:val="40"/>
        </w:rPr>
      </w:pPr>
      <w:r w:rsidRPr="00D74F76">
        <w:br w:type="page"/>
      </w:r>
    </w:p>
    <w:p w14:paraId="77D93222" w14:textId="77777777" w:rsidR="000356B4" w:rsidRPr="00D74F76" w:rsidRDefault="000356B4" w:rsidP="00847EE4">
      <w:pPr>
        <w:pStyle w:val="Heading1"/>
        <w:rPr>
          <w:cs/>
        </w:rPr>
        <w:sectPr w:rsidR="000356B4" w:rsidRPr="00D74F76" w:rsidSect="000356B4">
          <w:pgSz w:w="11901" w:h="16817"/>
          <w:pgMar w:top="2126" w:right="1440" w:bottom="1440" w:left="2126" w:header="709" w:footer="709" w:gutter="0"/>
          <w:pgNumType w:start="7"/>
          <w:cols w:space="708"/>
          <w:titlePg/>
          <w:docGrid w:linePitch="435"/>
        </w:sectPr>
      </w:pPr>
    </w:p>
    <w:p w14:paraId="6265354A" w14:textId="77777777" w:rsidR="00847EE4" w:rsidRPr="00D74F76" w:rsidRDefault="00847EE4" w:rsidP="00847EE4">
      <w:pPr>
        <w:pStyle w:val="Heading1"/>
      </w:pPr>
      <w:r w:rsidRPr="00D74F76">
        <w:rPr>
          <w:cs/>
        </w:rPr>
        <w:lastRenderedPageBreak/>
        <w:t xml:space="preserve">บทที่ </w:t>
      </w:r>
      <w:r w:rsidRPr="00D74F76">
        <w:t>4</w:t>
      </w:r>
    </w:p>
    <w:p w14:paraId="5FBA4A4C" w14:textId="77777777" w:rsidR="00847EE4" w:rsidRPr="00D74F76" w:rsidRDefault="00847EE4" w:rsidP="00847EE4">
      <w:pPr>
        <w:pStyle w:val="Heading1"/>
        <w:spacing w:after="640"/>
        <w:rPr>
          <w:cs/>
        </w:rPr>
      </w:pPr>
      <w:r w:rsidRPr="00D74F76">
        <w:rPr>
          <w:cs/>
        </w:rPr>
        <w:t>ผลการวิเคราะห์ข้อมูล</w:t>
      </w:r>
    </w:p>
    <w:p w14:paraId="08C12D77" w14:textId="77777777" w:rsidR="00847EE4" w:rsidRPr="00D74F76" w:rsidRDefault="00847EE4" w:rsidP="00847EE4">
      <w:pPr>
        <w:tabs>
          <w:tab w:val="left" w:pos="709"/>
        </w:tabs>
        <w:spacing w:line="276" w:lineRule="auto"/>
        <w:jc w:val="both"/>
        <w:rPr>
          <w:color w:val="FF0000"/>
          <w:cs/>
        </w:rPr>
      </w:pPr>
      <w:r w:rsidRPr="00D74F76">
        <w:rPr>
          <w:b/>
          <w:bCs/>
        </w:rPr>
        <w:tab/>
      </w:r>
      <w:r w:rsidRPr="00D74F76">
        <w:rPr>
          <w:cs/>
        </w:rPr>
        <w:t>ในการวิเคราะห์ข้อมูลสำหรับงานวิจัยเรื่อง “..... ..... ..... ..... ..... ..... ..... ..... ..... ....</w:t>
      </w:r>
      <w:r w:rsidRPr="00D74F76">
        <w:t>.....</w:t>
      </w:r>
      <w:r w:rsidRPr="00D74F76">
        <w:rPr>
          <w:cs/>
        </w:rPr>
        <w:t>” โดยที่คณะผู้จัยได้</w:t>
      </w:r>
      <w:r w:rsidRPr="00D74F76">
        <w:rPr>
          <w:color w:val="FF0000"/>
          <w:cs/>
        </w:rPr>
        <w:t xml:space="preserve">เก็บรวบรวมข้อมูล/ ทดลอง/พัฒนา ผลการเก็บรวบรวม/ ทดลอง/ พัฒนา </w:t>
      </w:r>
      <w:r w:rsidRPr="00D74F76">
        <w:rPr>
          <w:cs/>
        </w:rPr>
        <w:t xml:space="preserve">พบว่า ..... ..... </w:t>
      </w:r>
      <w:r w:rsidRPr="00D74F76">
        <w:rPr>
          <w:color w:val="FF0000"/>
          <w:cs/>
        </w:rPr>
        <w:t>วิธีการนำเสนอบทนี้ ของแต่ละกลุ่มไม่เหมือนกันขึ้นกับสมมติฐาน และรูปแบบของลักษณะงานที่วิจัย</w:t>
      </w:r>
    </w:p>
    <w:p w14:paraId="75F9D843" w14:textId="77777777" w:rsidR="00847EE4" w:rsidRPr="00D74F76" w:rsidRDefault="00847EE4" w:rsidP="00847EE4">
      <w:pPr>
        <w:tabs>
          <w:tab w:val="left" w:pos="709"/>
        </w:tabs>
        <w:spacing w:before="320" w:line="276" w:lineRule="auto"/>
        <w:jc w:val="both"/>
      </w:pPr>
      <w:r w:rsidRPr="00D74F76">
        <w:rPr>
          <w:cs/>
        </w:rPr>
        <w:tab/>
        <w:t xml:space="preserve">ตอนที่ </w:t>
      </w:r>
      <w:r w:rsidRPr="00D74F76">
        <w:t>1</w:t>
      </w:r>
      <w:r w:rsidRPr="00D74F76">
        <w:rPr>
          <w:cs/>
        </w:rPr>
        <w:t xml:space="preserve"> สถานภาพของประชากร หรือกลุ่มตัวอย่าง ..... ..... ..... ..... ..... ..... ..... ..... ..... ..... ..... ..... ..... ..... ..... ..... ..... ..... ..... ..... ..... ..... ..... .... ..... ..... .... ..... ..... ..... ..... ..... ..... ..... ..... ..... ..... ..... ..... ..... ..... ..... ..... ..... ..... ..... ..... ..... ..... .... ..... ..... .... ..... ..... ..... ..... ..... ..... ..... ..... ..... ..... .....</w:t>
      </w:r>
      <w:r w:rsidRPr="00D74F76">
        <w:t xml:space="preserve"> </w:t>
      </w:r>
      <w:r w:rsidRPr="00D74F76">
        <w:rPr>
          <w:cs/>
        </w:rPr>
        <w:t xml:space="preserve">..... ..... ..... ..... ..... ..... ..... ..... ..... ..... ..... .... ..... ..... .... ..... ..... ..... ..... ..... ..... ..... ..... ..... </w:t>
      </w:r>
    </w:p>
    <w:p w14:paraId="0CEA7EB9" w14:textId="77777777" w:rsidR="00847EE4" w:rsidRPr="00D74F76" w:rsidRDefault="00847EE4" w:rsidP="00847EE4">
      <w:pPr>
        <w:tabs>
          <w:tab w:val="left" w:pos="709"/>
        </w:tabs>
        <w:spacing w:before="320" w:line="276" w:lineRule="auto"/>
        <w:jc w:val="both"/>
      </w:pPr>
      <w:r w:rsidRPr="00D74F76">
        <w:rPr>
          <w:cs/>
        </w:rPr>
        <w:tab/>
        <w:t xml:space="preserve">ตอนที่ </w:t>
      </w:r>
      <w:r w:rsidRPr="00D74F76">
        <w:t xml:space="preserve">2  </w:t>
      </w:r>
      <w:r w:rsidRPr="00D74F76">
        <w:rPr>
          <w:cs/>
        </w:rPr>
        <w:t>ผลการวิเคราะห์จากเครื่องมือ เช่น การวิเคราะห์จากแบบสอบถาม หรือจากการทดลอง เป็นต้น</w:t>
      </w:r>
      <w:r w:rsidRPr="00D74F76">
        <w:t xml:space="preserve"> </w:t>
      </w:r>
      <w:r w:rsidRPr="00D74F76">
        <w:rPr>
          <w:cs/>
        </w:rPr>
        <w:t>..... ..... ..... ..... ..... ..... ..... ..... ..... ..... ..... ..... ..... ..... ..... ..... ..... ..... ..... ..... ..... ..... ..... ..... ..... ..... ......... ..... ..... ..... ..... ..... ..... ..... ..... ..... ..... ..... ..... ..... ..... ..... ..... ..... ..... ..... ..... ..... ..... ..... ..... ..... ..... ..... ..... ..... ..... ..... ..... ..... ..... .... ..... ..... .... ..... ..... ..... ..... ..... ..... ..... ..... ..... ...</w:t>
      </w:r>
      <w:r w:rsidRPr="00D74F76">
        <w:t>.</w:t>
      </w:r>
    </w:p>
    <w:p w14:paraId="1B0C46C4" w14:textId="77777777" w:rsidR="000356B4" w:rsidRPr="00D74F76" w:rsidRDefault="00847EE4" w:rsidP="00847EE4">
      <w:pPr>
        <w:tabs>
          <w:tab w:val="left" w:pos="709"/>
        </w:tabs>
        <w:spacing w:line="276" w:lineRule="auto"/>
        <w:jc w:val="both"/>
        <w:rPr>
          <w:cs/>
        </w:rPr>
      </w:pPr>
      <w:r w:rsidRPr="00D74F76">
        <w:rPr>
          <w:cs/>
        </w:rPr>
        <w:tab/>
        <w:t xml:space="preserve">ตอนที่ </w:t>
      </w:r>
      <w:r w:rsidRPr="00D74F76">
        <w:t xml:space="preserve">3 </w:t>
      </w:r>
      <w:r w:rsidRPr="00D74F76">
        <w:rPr>
          <w:cs/>
        </w:rPr>
        <w:t>ข้อสรุปที่ได้จากการแสดงความคิดเห็น หรือข้อเสนอแนะเพิ่มเติมจากกลุ่มตัวอย่างในการเสนอผลการวิจัย ผู้วิจัยอาจเสนอเป็นคำบรรยาย คำบรรยายประกอบตาราง  แผนภูมิ แผนภาพ</w:t>
      </w:r>
      <w:r w:rsidRPr="00D74F76">
        <w:t xml:space="preserve"> </w:t>
      </w:r>
      <w:r w:rsidRPr="00D74F76">
        <w:rPr>
          <w:cs/>
        </w:rPr>
        <w:t xml:space="preserve">..... ..... ..... ..... ..... ..... ..... ..... ..... ..... ..... ..... ..... ..... ..... ..... ..... ..... ..... ..... ..... ..... ..... .......... ..... ..... ..... ..... ..... ..... ..... ..... ..... ..... ..... ..... ..... ..... ..... ..... ..... ..... ..... ..... ..... ..... ..... ..... ..... ..... ..... ..... ..... ..... ..... ......... ..... ..... ..... ..... ..... ..... ..... ..... ..... ..... ..... ..... ..... ..... ..... ..... ..... ..... ..... ..... </w:t>
      </w:r>
    </w:p>
    <w:p w14:paraId="41039296" w14:textId="77777777" w:rsidR="000356B4" w:rsidRPr="00D74F76" w:rsidRDefault="000356B4">
      <w:pPr>
        <w:jc w:val="left"/>
        <w:rPr>
          <w:cs/>
        </w:rPr>
      </w:pPr>
      <w:r w:rsidRPr="00D74F76">
        <w:rPr>
          <w:cs/>
        </w:rPr>
        <w:br w:type="page"/>
      </w:r>
    </w:p>
    <w:p w14:paraId="411B65F9" w14:textId="77777777" w:rsidR="006237C2" w:rsidRPr="00D74F76" w:rsidRDefault="006237C2" w:rsidP="00847EE4">
      <w:pPr>
        <w:tabs>
          <w:tab w:val="left" w:pos="709"/>
        </w:tabs>
        <w:spacing w:line="276" w:lineRule="auto"/>
        <w:jc w:val="both"/>
      </w:pPr>
    </w:p>
    <w:p w14:paraId="5323E75C" w14:textId="77777777" w:rsidR="00C02E31" w:rsidRPr="00D74F76" w:rsidRDefault="00C02E31" w:rsidP="00C02E31">
      <w:pPr>
        <w:tabs>
          <w:tab w:val="left" w:pos="567"/>
        </w:tabs>
        <w:spacing w:line="276" w:lineRule="auto"/>
        <w:jc w:val="both"/>
      </w:pPr>
      <w:r w:rsidRPr="00D74F76">
        <w:rPr>
          <w:cs/>
        </w:rPr>
        <w:tab/>
      </w:r>
      <w:r w:rsidRPr="00D74F76">
        <w:tab/>
      </w:r>
      <w:r w:rsidRPr="00D74F76">
        <w:tab/>
      </w:r>
    </w:p>
    <w:p w14:paraId="236F8F76" w14:textId="77777777" w:rsidR="006237C2" w:rsidRPr="00D74F76" w:rsidRDefault="006237C2" w:rsidP="00C440BC">
      <w:pPr>
        <w:jc w:val="both"/>
        <w:rPr>
          <w:b/>
          <w:bCs/>
          <w:sz w:val="40"/>
          <w:szCs w:val="40"/>
        </w:rPr>
      </w:pPr>
    </w:p>
    <w:p w14:paraId="09DF6FF2" w14:textId="77777777" w:rsidR="000356B4" w:rsidRPr="00D74F76" w:rsidRDefault="00C440BC" w:rsidP="00B265D4">
      <w:pPr>
        <w:pStyle w:val="Heading1"/>
        <w:rPr>
          <w:cs/>
        </w:rPr>
        <w:sectPr w:rsidR="000356B4" w:rsidRPr="00D74F76" w:rsidSect="000356B4">
          <w:pgSz w:w="11901" w:h="16817"/>
          <w:pgMar w:top="2126" w:right="1440" w:bottom="1440" w:left="2126" w:header="709" w:footer="709" w:gutter="0"/>
          <w:pgNumType w:start="9"/>
          <w:cols w:space="708"/>
          <w:titlePg/>
          <w:docGrid w:linePitch="435"/>
        </w:sectPr>
      </w:pPr>
      <w:r w:rsidRPr="00D74F76">
        <w:rPr>
          <w:cs/>
        </w:rPr>
        <w:br w:type="page"/>
      </w:r>
    </w:p>
    <w:p w14:paraId="5BD654BB" w14:textId="77777777" w:rsidR="00B265D4" w:rsidRPr="00D74F76" w:rsidRDefault="00B265D4" w:rsidP="00B265D4">
      <w:pPr>
        <w:pStyle w:val="Heading1"/>
      </w:pPr>
      <w:r w:rsidRPr="00D74F76">
        <w:rPr>
          <w:cs/>
        </w:rPr>
        <w:lastRenderedPageBreak/>
        <w:t xml:space="preserve">บทที่ </w:t>
      </w:r>
      <w:r w:rsidRPr="00D74F76">
        <w:t>5</w:t>
      </w:r>
    </w:p>
    <w:p w14:paraId="487D5E27" w14:textId="77777777" w:rsidR="00B265D4" w:rsidRPr="00D74F76" w:rsidRDefault="00B265D4" w:rsidP="00B265D4">
      <w:pPr>
        <w:pStyle w:val="Heading1"/>
        <w:spacing w:after="640"/>
        <w:rPr>
          <w:cs/>
        </w:rPr>
      </w:pPr>
      <w:r w:rsidRPr="00D74F76">
        <w:rPr>
          <w:cs/>
        </w:rPr>
        <w:t>สรุปผลการวิจัย อภิปราย และข้อเสนอแนะ</w:t>
      </w:r>
    </w:p>
    <w:p w14:paraId="0C91DE4E" w14:textId="77777777" w:rsidR="00B265D4" w:rsidRPr="00D74F76" w:rsidRDefault="00B265D4" w:rsidP="00B265D4">
      <w:pPr>
        <w:tabs>
          <w:tab w:val="left" w:pos="709"/>
        </w:tabs>
      </w:pPr>
      <w:r w:rsidRPr="00D74F76">
        <w:rPr>
          <w:cs/>
        </w:rPr>
        <w:tab/>
        <w:t>การวิจัยเรื่อง “</w:t>
      </w:r>
      <w:proofErr w:type="spellStart"/>
      <w:r w:rsidRPr="00D74F76">
        <w:t>xxxxx</w:t>
      </w:r>
      <w:proofErr w:type="spellEnd"/>
      <w:r w:rsidRPr="00D74F76">
        <w:t xml:space="preserve"> </w:t>
      </w:r>
      <w:proofErr w:type="spellStart"/>
      <w:r w:rsidRPr="00D74F76">
        <w:t>xxxxx</w:t>
      </w:r>
      <w:proofErr w:type="spellEnd"/>
      <w:r w:rsidRPr="00D74F76">
        <w:t xml:space="preserve"> </w:t>
      </w:r>
      <w:proofErr w:type="spellStart"/>
      <w:r w:rsidRPr="00D74F76">
        <w:t>xxxxxx</w:t>
      </w:r>
      <w:proofErr w:type="spellEnd"/>
      <w:r w:rsidRPr="00D74F76">
        <w:t xml:space="preserve">” </w:t>
      </w:r>
      <w:r w:rsidRPr="00D74F76">
        <w:rPr>
          <w:cs/>
        </w:rPr>
        <w:t>คณะผู้วิจัยได้นำเสนอการสรุปผลการวิจัยโดยประกอบด้วยเนื้อหา 3 ส่วน ดังรายละเอียดต่อไปนี้</w:t>
      </w:r>
    </w:p>
    <w:p w14:paraId="530A0B89" w14:textId="77777777" w:rsidR="00B265D4" w:rsidRPr="00D74F76" w:rsidRDefault="00B265D4" w:rsidP="00B265D4">
      <w:pPr>
        <w:tabs>
          <w:tab w:val="left" w:pos="709"/>
        </w:tabs>
      </w:pPr>
      <w:r w:rsidRPr="00D74F76">
        <w:tab/>
        <w:t xml:space="preserve">5.1 </w:t>
      </w:r>
      <w:r w:rsidRPr="00D74F76">
        <w:rPr>
          <w:cs/>
        </w:rPr>
        <w:t>สรุปผลการวิจัย</w:t>
      </w:r>
    </w:p>
    <w:p w14:paraId="43695F43" w14:textId="77777777" w:rsidR="00B265D4" w:rsidRPr="00D74F76" w:rsidRDefault="00B265D4" w:rsidP="00B265D4">
      <w:pPr>
        <w:tabs>
          <w:tab w:val="left" w:pos="709"/>
        </w:tabs>
      </w:pPr>
      <w:r w:rsidRPr="00D74F76">
        <w:rPr>
          <w:cs/>
        </w:rPr>
        <w:tab/>
        <w:t>5.2 อภิปรายผลการวิจัย</w:t>
      </w:r>
    </w:p>
    <w:p w14:paraId="3C7854AC" w14:textId="77777777" w:rsidR="00B265D4" w:rsidRPr="00D74F76" w:rsidRDefault="00B265D4" w:rsidP="00B265D4">
      <w:pPr>
        <w:tabs>
          <w:tab w:val="left" w:pos="709"/>
        </w:tabs>
        <w:rPr>
          <w:cs/>
        </w:rPr>
      </w:pPr>
      <w:r w:rsidRPr="00D74F76">
        <w:rPr>
          <w:cs/>
        </w:rPr>
        <w:tab/>
        <w:t>5.3 ข้อเสนอแนะ</w:t>
      </w:r>
    </w:p>
    <w:p w14:paraId="6F552153" w14:textId="77777777" w:rsidR="00B265D4" w:rsidRPr="00D74F76" w:rsidRDefault="00B265D4" w:rsidP="00B265D4">
      <w:pPr>
        <w:rPr>
          <w:color w:val="FF0000"/>
          <w:cs/>
        </w:rPr>
      </w:pPr>
      <w:r w:rsidRPr="00D74F76">
        <w:rPr>
          <w:b/>
          <w:bCs/>
        </w:rPr>
        <w:t xml:space="preserve">5.1 </w:t>
      </w:r>
      <w:r w:rsidRPr="00D74F76">
        <w:rPr>
          <w:b/>
          <w:bCs/>
          <w:cs/>
        </w:rPr>
        <w:t xml:space="preserve">สรุปผลการวิจัย </w:t>
      </w:r>
      <w:r w:rsidRPr="00D74F76">
        <w:rPr>
          <w:color w:val="FF0000"/>
          <w:cs/>
        </w:rPr>
        <w:t>(การเขียนควรเขียนในลักษณะการตีความจากข้อมูลผลการวิจัยจากบทที่ 4 ให้กระชับ และเรียงลำดับตามวัตถุประสงค์ของการวิจัย)</w:t>
      </w:r>
    </w:p>
    <w:p w14:paraId="2FEC5B00" w14:textId="77777777" w:rsidR="00B265D4" w:rsidRPr="00D74F76" w:rsidRDefault="00B265D4" w:rsidP="00B265D4">
      <w:pPr>
        <w:tabs>
          <w:tab w:val="left" w:pos="709"/>
        </w:tabs>
        <w:rPr>
          <w:b/>
          <w:bCs/>
          <w:cs/>
        </w:rPr>
      </w:pPr>
      <w:r w:rsidRPr="00D74F76">
        <w:rPr>
          <w:b/>
          <w:bCs/>
        </w:rPr>
        <w:tab/>
      </w:r>
      <w:r w:rsidRPr="00D74F76">
        <w:t xml:space="preserve">5.1 </w:t>
      </w:r>
      <w:r w:rsidRPr="00D74F76">
        <w:rPr>
          <w:cs/>
        </w:rPr>
        <w:t>วัตถุประสงค์ของการวิจัย</w:t>
      </w:r>
      <w:r w:rsidRPr="00D74F76">
        <w:rPr>
          <w:b/>
          <w:bCs/>
          <w:cs/>
        </w:rPr>
        <w:t xml:space="preserve"> </w:t>
      </w:r>
      <w:r w:rsidRPr="00D74F76">
        <w:rPr>
          <w:b/>
          <w:bCs/>
        </w:rPr>
        <w:t>…</w:t>
      </w:r>
      <w:proofErr w:type="gramStart"/>
      <w:r w:rsidRPr="00D74F76">
        <w:rPr>
          <w:b/>
          <w:bCs/>
        </w:rPr>
        <w:t>…..</w:t>
      </w:r>
      <w:proofErr w:type="gramEnd"/>
      <w:r w:rsidRPr="00D74F76">
        <w:rPr>
          <w:b/>
          <w:bCs/>
        </w:rPr>
        <w:t>…</w:t>
      </w:r>
      <w:r w:rsidRPr="00D74F76">
        <w:rPr>
          <w:b/>
          <w:bCs/>
          <w:cs/>
        </w:rPr>
        <w:t>......................</w:t>
      </w:r>
      <w:r w:rsidRPr="00D74F76">
        <w:rPr>
          <w:b/>
          <w:bCs/>
        </w:rPr>
        <w:t>.</w:t>
      </w:r>
      <w:r w:rsidRPr="00D74F76">
        <w:rPr>
          <w:b/>
          <w:bCs/>
          <w:cs/>
        </w:rPr>
        <w:t>.................................................. .........................................................................................................................</w:t>
      </w:r>
      <w:r w:rsidRPr="00D74F76">
        <w:rPr>
          <w:b/>
          <w:bCs/>
        </w:rPr>
        <w:t>.....</w:t>
      </w:r>
      <w:r w:rsidRPr="00D74F76">
        <w:rPr>
          <w:b/>
          <w:bCs/>
          <w:cs/>
        </w:rPr>
        <w:t>.........................</w:t>
      </w:r>
    </w:p>
    <w:p w14:paraId="196BCD91" w14:textId="77777777" w:rsidR="00B265D4" w:rsidRPr="00D74F76" w:rsidRDefault="00B265D4" w:rsidP="00B265D4">
      <w:pPr>
        <w:tabs>
          <w:tab w:val="left" w:pos="709"/>
        </w:tabs>
      </w:pPr>
      <w:r w:rsidRPr="00D74F76">
        <w:tab/>
        <w:t xml:space="preserve">5.2 </w:t>
      </w:r>
      <w:r w:rsidRPr="00D74F76">
        <w:rPr>
          <w:cs/>
        </w:rPr>
        <w:t xml:space="preserve">วิธีดำเนินการวิจัย </w:t>
      </w:r>
      <w:r w:rsidRPr="00D74F76">
        <w:rPr>
          <w:b/>
          <w:bCs/>
          <w:cs/>
        </w:rPr>
        <w:t>........................................................................................................</w:t>
      </w:r>
      <w:r w:rsidRPr="00D74F76">
        <w:rPr>
          <w:b/>
          <w:bCs/>
        </w:rPr>
        <w:t>.</w:t>
      </w:r>
    </w:p>
    <w:p w14:paraId="57BA00DA" w14:textId="77777777" w:rsidR="00B265D4" w:rsidRPr="00D74F76" w:rsidRDefault="00B265D4" w:rsidP="00B265D4">
      <w:pPr>
        <w:rPr>
          <w:b/>
          <w:bCs/>
        </w:rPr>
      </w:pPr>
      <w:r w:rsidRPr="00D74F76">
        <w:rPr>
          <w:b/>
          <w:bCs/>
          <w:cs/>
        </w:rPr>
        <w:t>.........................................................................................................................</w:t>
      </w:r>
      <w:r w:rsidRPr="00D74F76">
        <w:rPr>
          <w:b/>
          <w:bCs/>
        </w:rPr>
        <w:t>.....</w:t>
      </w:r>
      <w:r w:rsidRPr="00D74F76">
        <w:rPr>
          <w:b/>
          <w:bCs/>
          <w:cs/>
        </w:rPr>
        <w:t>.........................</w:t>
      </w:r>
    </w:p>
    <w:p w14:paraId="15BF887C" w14:textId="77777777" w:rsidR="00B265D4" w:rsidRPr="00D74F76" w:rsidRDefault="00B265D4" w:rsidP="00B265D4">
      <w:pPr>
        <w:tabs>
          <w:tab w:val="left" w:pos="709"/>
        </w:tabs>
      </w:pPr>
      <w:r w:rsidRPr="00D74F76">
        <w:tab/>
        <w:t xml:space="preserve">5.3 </w:t>
      </w:r>
      <w:r w:rsidRPr="00D74F76">
        <w:rPr>
          <w:cs/>
        </w:rPr>
        <w:t xml:space="preserve">ผลการวิเคราะห์ข้อมูล </w:t>
      </w:r>
      <w:r w:rsidRPr="00D74F76">
        <w:rPr>
          <w:b/>
          <w:bCs/>
          <w:cs/>
        </w:rPr>
        <w:t>...........................................................................................</w:t>
      </w:r>
      <w:r w:rsidRPr="00D74F76">
        <w:rPr>
          <w:b/>
          <w:bCs/>
        </w:rPr>
        <w:t>.......</w:t>
      </w:r>
    </w:p>
    <w:p w14:paraId="6FE3B5FD" w14:textId="77777777" w:rsidR="00B265D4" w:rsidRPr="00D74F76" w:rsidRDefault="00B265D4" w:rsidP="00B265D4">
      <w:pPr>
        <w:rPr>
          <w:b/>
          <w:bCs/>
          <w:cs/>
        </w:rPr>
      </w:pPr>
      <w:r w:rsidRPr="00D74F76">
        <w:rPr>
          <w:b/>
          <w:bCs/>
          <w:cs/>
        </w:rPr>
        <w:t>.........................................................................................................................</w:t>
      </w:r>
      <w:r w:rsidRPr="00D74F76">
        <w:rPr>
          <w:b/>
          <w:bCs/>
        </w:rPr>
        <w:t>.....</w:t>
      </w:r>
      <w:r w:rsidRPr="00D74F76">
        <w:rPr>
          <w:b/>
          <w:bCs/>
          <w:cs/>
        </w:rPr>
        <w:t>.........................</w:t>
      </w:r>
    </w:p>
    <w:p w14:paraId="0DC9ACEA" w14:textId="77777777" w:rsidR="00B265D4" w:rsidRPr="00D74F76" w:rsidRDefault="00B265D4" w:rsidP="00B265D4">
      <w:pPr>
        <w:rPr>
          <w:color w:val="FF0000"/>
          <w:cs/>
        </w:rPr>
      </w:pPr>
      <w:r w:rsidRPr="00D74F76">
        <w:rPr>
          <w:b/>
          <w:bCs/>
        </w:rPr>
        <w:t xml:space="preserve">5.2 </w:t>
      </w:r>
      <w:r w:rsidRPr="00D74F76">
        <w:rPr>
          <w:b/>
          <w:bCs/>
          <w:cs/>
        </w:rPr>
        <w:t>อภิปรายผล</w:t>
      </w:r>
      <w:r w:rsidRPr="00D74F76">
        <w:rPr>
          <w:cs/>
        </w:rPr>
        <w:t xml:space="preserve"> </w:t>
      </w:r>
      <w:r w:rsidRPr="00D74F76">
        <w:rPr>
          <w:color w:val="FF0000"/>
          <w:cs/>
        </w:rPr>
        <w:t>(การเขียนควรแยกอภิปรายเป็นประเด็น โดยชี้ประเด็นว่าสอดคล้องหรือไม่กับทฤษฎี หรือผลการวิจัยที่คนอื่นทำไว้ จากบทที่ 2 ทบทวนวรรณกรรม) ยกเหตุผลมาประกอบการอภิปราย</w:t>
      </w:r>
    </w:p>
    <w:p w14:paraId="0CFB462E" w14:textId="77777777" w:rsidR="00B265D4" w:rsidRPr="00D74F76" w:rsidRDefault="00B265D4" w:rsidP="00B265D4">
      <w:pPr>
        <w:rPr>
          <w:b/>
          <w:bCs/>
        </w:rPr>
      </w:pPr>
      <w:r w:rsidRPr="00D74F76">
        <w:rPr>
          <w:cs/>
        </w:rPr>
        <w:tab/>
      </w:r>
      <w:r w:rsidRPr="00D74F76">
        <w:rPr>
          <w:b/>
          <w:bCs/>
          <w:cs/>
        </w:rPr>
        <w:t>คณะผู้วิจัยนำเสนอการอภิปรายผลการวิจัยตามวัตถุประสงค์ของการวิจัยและลักษระความสัมพันธ์ระหว่างตัวแปร สามารถอธิบายได้ดังนี้</w:t>
      </w:r>
    </w:p>
    <w:p w14:paraId="1EC01CE4" w14:textId="77777777" w:rsidR="00B265D4" w:rsidRPr="00D74F76" w:rsidRDefault="00B265D4" w:rsidP="00B265D4">
      <w:pPr>
        <w:rPr>
          <w:color w:val="FF0000"/>
          <w:cs/>
        </w:rPr>
      </w:pPr>
      <w:r w:rsidRPr="00D74F76">
        <w:rPr>
          <w:b/>
          <w:bCs/>
        </w:rPr>
        <w:t xml:space="preserve">5.3 </w:t>
      </w:r>
      <w:r w:rsidRPr="00D74F76">
        <w:rPr>
          <w:b/>
          <w:bCs/>
          <w:cs/>
        </w:rPr>
        <w:t>ข้อเสนอแนะ</w:t>
      </w:r>
      <w:r w:rsidRPr="00D74F76">
        <w:rPr>
          <w:cs/>
        </w:rPr>
        <w:t xml:space="preserve"> </w:t>
      </w:r>
      <w:r w:rsidRPr="00D74F76">
        <w:rPr>
          <w:color w:val="FF0000"/>
          <w:cs/>
        </w:rPr>
        <w:t>(การเขียนข้อเสนอแนะให้นำประเด็นที่นำผลการวิจัยไปใช้ประโยชน์ มีข้อจำกัด/ ข้อควรระวังในการนำผลการวิจัยไปใช้อะไรบ้าง ข้อเสนอแนะที่ได้จากการวิจัยมีอะไรบ้าง/อย่างไร ปัญหาอุปสรรคที่คณะผู้วิจัยพบในการวิจัย และแนวทางการแก้ปัญหาอุปสรรค รวมทั้งการเรียนรู้ประสบการณ์ คุณค่าจากการทำวิจัยของคณะผู้วิจัย)</w:t>
      </w:r>
    </w:p>
    <w:p w14:paraId="4B2129EC" w14:textId="77777777" w:rsidR="00B265D4" w:rsidRPr="00D74F76" w:rsidRDefault="00B265D4" w:rsidP="00B265D4">
      <w:pPr>
        <w:rPr>
          <w:b/>
          <w:bCs/>
        </w:rPr>
      </w:pPr>
      <w:r w:rsidRPr="00D74F76">
        <w:rPr>
          <w:cs/>
        </w:rPr>
        <w:tab/>
      </w:r>
      <w:r w:rsidRPr="00D74F76">
        <w:t xml:space="preserve">5.3.1 </w:t>
      </w:r>
      <w:r w:rsidRPr="00D74F76">
        <w:rPr>
          <w:cs/>
        </w:rPr>
        <w:t xml:space="preserve">ข้อเสนอแนะจากผลการวิจัยที่พบและการนำผลการวิจัยไปใช้ </w:t>
      </w:r>
      <w:r w:rsidRPr="00D74F76">
        <w:rPr>
          <w:b/>
          <w:bCs/>
          <w:cs/>
        </w:rPr>
        <w:t>..................</w:t>
      </w:r>
      <w:r w:rsidRPr="00D74F76">
        <w:rPr>
          <w:b/>
          <w:bCs/>
        </w:rPr>
        <w:t>……</w:t>
      </w:r>
      <w:proofErr w:type="gramStart"/>
      <w:r w:rsidRPr="00D74F76">
        <w:rPr>
          <w:b/>
          <w:bCs/>
        </w:rPr>
        <w:t>…..</w:t>
      </w:r>
      <w:proofErr w:type="gramEnd"/>
      <w:r w:rsidRPr="00D74F76">
        <w:rPr>
          <w:b/>
          <w:bCs/>
        </w:rPr>
        <w:t>………</w:t>
      </w:r>
    </w:p>
    <w:p w14:paraId="52522D6E" w14:textId="77777777" w:rsidR="00B265D4" w:rsidRPr="00D74F76" w:rsidRDefault="00B265D4" w:rsidP="00B265D4">
      <w:pPr>
        <w:rPr>
          <w:b/>
          <w:bCs/>
        </w:rPr>
      </w:pPr>
      <w:r w:rsidRPr="00D74F76">
        <w:rPr>
          <w:b/>
          <w:bCs/>
          <w:cs/>
        </w:rPr>
        <w:t>.........................................................................................................................</w:t>
      </w:r>
      <w:r w:rsidRPr="00D74F76">
        <w:rPr>
          <w:b/>
          <w:bCs/>
        </w:rPr>
        <w:t>.....</w:t>
      </w:r>
      <w:r w:rsidRPr="00D74F76">
        <w:rPr>
          <w:b/>
          <w:bCs/>
          <w:cs/>
        </w:rPr>
        <w:t>.........................</w:t>
      </w:r>
    </w:p>
    <w:p w14:paraId="35A5C7FA" w14:textId="77777777" w:rsidR="00B265D4" w:rsidRPr="00D74F76" w:rsidRDefault="00B265D4" w:rsidP="00B265D4">
      <w:pPr>
        <w:rPr>
          <w:b/>
          <w:bCs/>
        </w:rPr>
      </w:pPr>
      <w:r w:rsidRPr="00D74F76">
        <w:tab/>
        <w:t xml:space="preserve">5.3.2 </w:t>
      </w:r>
      <w:r w:rsidRPr="00D74F76">
        <w:rPr>
          <w:cs/>
        </w:rPr>
        <w:t xml:space="preserve">ข้อเสนอแนะในการวิจัยครั้งต่อไป </w:t>
      </w:r>
      <w:r w:rsidRPr="00D74F76">
        <w:rPr>
          <w:b/>
          <w:bCs/>
          <w:cs/>
        </w:rPr>
        <w:t>.............................................................................</w:t>
      </w:r>
      <w:r w:rsidRPr="00D74F76">
        <w:rPr>
          <w:b/>
          <w:bCs/>
        </w:rPr>
        <w:t>.</w:t>
      </w:r>
    </w:p>
    <w:p w14:paraId="33F594B1" w14:textId="77777777" w:rsidR="000356B4" w:rsidRPr="00D74F76" w:rsidRDefault="00B265D4" w:rsidP="00B265D4">
      <w:pPr>
        <w:pStyle w:val="Heading1"/>
        <w:rPr>
          <w:b w:val="0"/>
          <w:bCs w:val="0"/>
          <w:cs/>
        </w:rPr>
      </w:pPr>
      <w:r w:rsidRPr="00D74F76">
        <w:rPr>
          <w:b w:val="0"/>
          <w:bCs w:val="0"/>
          <w:cs/>
        </w:rPr>
        <w:t>.........................................................................................................................</w:t>
      </w:r>
      <w:r w:rsidRPr="00D74F76">
        <w:rPr>
          <w:b w:val="0"/>
          <w:bCs w:val="0"/>
        </w:rPr>
        <w:t>.....</w:t>
      </w:r>
      <w:r w:rsidRPr="00D74F76">
        <w:rPr>
          <w:b w:val="0"/>
          <w:bCs w:val="0"/>
          <w:cs/>
        </w:rPr>
        <w:t>..</w:t>
      </w:r>
    </w:p>
    <w:p w14:paraId="6F562017" w14:textId="77777777" w:rsidR="000356B4" w:rsidRPr="00D74F76" w:rsidRDefault="000356B4">
      <w:pPr>
        <w:jc w:val="left"/>
        <w:rPr>
          <w:sz w:val="40"/>
          <w:szCs w:val="40"/>
          <w:cs/>
        </w:rPr>
      </w:pPr>
      <w:r w:rsidRPr="00D74F76">
        <w:rPr>
          <w:b/>
          <w:bCs/>
          <w:cs/>
        </w:rPr>
        <w:br w:type="page"/>
      </w:r>
    </w:p>
    <w:p w14:paraId="561A11BC" w14:textId="77777777" w:rsidR="00B265D4" w:rsidRPr="00D74F76" w:rsidRDefault="00B265D4" w:rsidP="00B265D4">
      <w:pPr>
        <w:pStyle w:val="Heading1"/>
        <w:rPr>
          <w:b w:val="0"/>
          <w:bCs w:val="0"/>
          <w:cs/>
        </w:rPr>
      </w:pPr>
    </w:p>
    <w:p w14:paraId="41272B0B" w14:textId="77777777" w:rsidR="00B265D4" w:rsidRPr="00D74F76" w:rsidRDefault="00B265D4">
      <w:pPr>
        <w:jc w:val="left"/>
        <w:rPr>
          <w:sz w:val="40"/>
          <w:szCs w:val="40"/>
          <w:cs/>
        </w:rPr>
      </w:pPr>
      <w:r w:rsidRPr="00D74F76">
        <w:rPr>
          <w:b/>
          <w:bCs/>
          <w:cs/>
        </w:rPr>
        <w:br w:type="page"/>
      </w:r>
    </w:p>
    <w:p w14:paraId="16AB255B" w14:textId="77777777" w:rsidR="000356B4" w:rsidRPr="00D74F76" w:rsidRDefault="000356B4" w:rsidP="00B5643F">
      <w:pPr>
        <w:pStyle w:val="Heading1"/>
        <w:spacing w:after="640"/>
        <w:rPr>
          <w:cs/>
        </w:rPr>
        <w:sectPr w:rsidR="000356B4" w:rsidRPr="00D74F76" w:rsidSect="000356B4">
          <w:pgSz w:w="11901" w:h="16817"/>
          <w:pgMar w:top="2126" w:right="1440" w:bottom="1440" w:left="2126" w:header="709" w:footer="709" w:gutter="0"/>
          <w:pgNumType w:start="11"/>
          <w:cols w:space="708"/>
          <w:titlePg/>
          <w:docGrid w:linePitch="435"/>
        </w:sectPr>
      </w:pPr>
    </w:p>
    <w:p w14:paraId="3EC4DE2A" w14:textId="77777777" w:rsidR="00B5643F" w:rsidRPr="00D74F76" w:rsidRDefault="00B5643F" w:rsidP="00B5643F">
      <w:pPr>
        <w:pStyle w:val="Heading1"/>
        <w:spacing w:after="640"/>
        <w:rPr>
          <w:cs/>
        </w:rPr>
      </w:pPr>
      <w:r w:rsidRPr="00D74F76">
        <w:rPr>
          <w:cs/>
        </w:rPr>
        <w:lastRenderedPageBreak/>
        <w:t xml:space="preserve">บรรณานุกรม </w:t>
      </w:r>
    </w:p>
    <w:p w14:paraId="218BBD63" w14:textId="77777777" w:rsidR="00B5643F" w:rsidRPr="00D74F76" w:rsidRDefault="00B5643F" w:rsidP="00B5643F">
      <w:pPr>
        <w:tabs>
          <w:tab w:val="left" w:pos="709"/>
        </w:tabs>
      </w:pPr>
      <w:r w:rsidRPr="00D74F76">
        <w:rPr>
          <w:cs/>
        </w:rPr>
        <w:t>จุมพล พูลภัทรชีวิน และรัตนา ตุงคสวัสดิ์. (2542). วิวัฒนาการและทางเลือกของนโยบายการครุศึกษา</w:t>
      </w:r>
    </w:p>
    <w:p w14:paraId="08ED476D" w14:textId="77777777" w:rsidR="00B5643F" w:rsidRPr="00D74F76" w:rsidRDefault="00B5643F" w:rsidP="00B5643F">
      <w:pPr>
        <w:tabs>
          <w:tab w:val="left" w:pos="851"/>
        </w:tabs>
      </w:pPr>
      <w:r w:rsidRPr="00D74F76">
        <w:rPr>
          <w:cs/>
        </w:rPr>
        <w:tab/>
        <w:t xml:space="preserve">ของรัฐบาลไทย. </w:t>
      </w:r>
      <w:r w:rsidRPr="00D74F76">
        <w:rPr>
          <w:b/>
          <w:bCs/>
          <w:cs/>
        </w:rPr>
        <w:t>วารสารครุศาสตร์</w:t>
      </w:r>
      <w:r w:rsidRPr="00D74F76">
        <w:rPr>
          <w:cs/>
        </w:rPr>
        <w:t xml:space="preserve">, </w:t>
      </w:r>
      <w:r w:rsidRPr="00D74F76">
        <w:rPr>
          <w:b/>
          <w:bCs/>
          <w:cs/>
        </w:rPr>
        <w:t xml:space="preserve">27 </w:t>
      </w:r>
      <w:r w:rsidRPr="00D74F76">
        <w:rPr>
          <w:cs/>
        </w:rPr>
        <w:t>(2), 98-106.</w:t>
      </w:r>
    </w:p>
    <w:p w14:paraId="11D9C684" w14:textId="77777777" w:rsidR="00B5643F" w:rsidRPr="00D74F76" w:rsidRDefault="00B5643F" w:rsidP="00B5643F">
      <w:r w:rsidRPr="00D74F76">
        <w:rPr>
          <w:cs/>
        </w:rPr>
        <w:t>ซูม. (2542, ตุลาคม 25). บุญของคนไทย ใน</w:t>
      </w:r>
      <w:r w:rsidRPr="00D74F76">
        <w:rPr>
          <w:b/>
          <w:bCs/>
          <w:cs/>
        </w:rPr>
        <w:t>ไทยรัฐ</w:t>
      </w:r>
      <w:r w:rsidRPr="00D74F76">
        <w:rPr>
          <w:cs/>
        </w:rPr>
        <w:t xml:space="preserve"> </w:t>
      </w:r>
      <w:r w:rsidRPr="00D74F76">
        <w:t xml:space="preserve">[Online]. Available: </w:t>
      </w:r>
      <w:hyperlink r:id="rId12" w:history="1">
        <w:r w:rsidRPr="00D74F76">
          <w:rPr>
            <w:rStyle w:val="Hyperlink"/>
            <w:spacing w:val="-10"/>
          </w:rPr>
          <w:t>http://www.thairath.co.th</w:t>
        </w:r>
      </w:hyperlink>
      <w:r w:rsidRPr="00D74F76">
        <w:t xml:space="preserve">  </w:t>
      </w:r>
    </w:p>
    <w:p w14:paraId="6AA165FB" w14:textId="77777777" w:rsidR="00B5643F" w:rsidRPr="00D74F76" w:rsidRDefault="00B5643F" w:rsidP="00B5643F">
      <w:pPr>
        <w:tabs>
          <w:tab w:val="left" w:pos="851"/>
        </w:tabs>
      </w:pPr>
      <w:r w:rsidRPr="00D74F76">
        <w:rPr>
          <w:cs/>
        </w:rPr>
        <w:tab/>
      </w:r>
      <w:r w:rsidRPr="00D74F76">
        <w:t>[</w:t>
      </w:r>
      <w:r w:rsidRPr="00D74F76">
        <w:rPr>
          <w:cs/>
        </w:rPr>
        <w:t>2542, ตุลาคม 25</w:t>
      </w:r>
      <w:r w:rsidRPr="00D74F76">
        <w:t>].</w:t>
      </w:r>
    </w:p>
    <w:p w14:paraId="4CD23895" w14:textId="77777777" w:rsidR="00B5643F" w:rsidRPr="00D74F76" w:rsidRDefault="00B5643F" w:rsidP="00B5643F">
      <w:pPr>
        <w:tabs>
          <w:tab w:val="left" w:pos="709"/>
        </w:tabs>
      </w:pPr>
      <w:r w:rsidRPr="00D74F76">
        <w:rPr>
          <w:cs/>
        </w:rPr>
        <w:t xml:space="preserve">พรพิมล เฉลิมพลานุภาพ. (2535). </w:t>
      </w:r>
      <w:r w:rsidRPr="00D74F76">
        <w:rPr>
          <w:b/>
          <w:bCs/>
          <w:cs/>
        </w:rPr>
        <w:t>พฤติกรรมการแสวงหาข่าวสารและการใช้เทคโนโลยีการสื่อสาร</w:t>
      </w:r>
    </w:p>
    <w:p w14:paraId="37D18345" w14:textId="77777777" w:rsidR="00B5643F" w:rsidRPr="00D74F76" w:rsidRDefault="00B5643F" w:rsidP="00B5643F">
      <w:pPr>
        <w:tabs>
          <w:tab w:val="left" w:pos="851"/>
        </w:tabs>
      </w:pPr>
      <w:r w:rsidRPr="00D74F76">
        <w:rPr>
          <w:cs/>
        </w:rPr>
        <w:tab/>
      </w:r>
      <w:r w:rsidRPr="00D74F76">
        <w:rPr>
          <w:b/>
          <w:bCs/>
          <w:cs/>
        </w:rPr>
        <w:t>ของบริษัทธุรกิจเอกชนที่มียอดขายสูงสุดของประเทศไทย</w:t>
      </w:r>
      <w:r w:rsidRPr="00D74F76">
        <w:rPr>
          <w:cs/>
        </w:rPr>
        <w:t>. วิทยานิพนธ์วารสารศาสตร</w:t>
      </w:r>
    </w:p>
    <w:p w14:paraId="7BA5D16B" w14:textId="77777777" w:rsidR="00B5643F" w:rsidRPr="00D74F76" w:rsidRDefault="00B5643F" w:rsidP="00B5643F">
      <w:pPr>
        <w:tabs>
          <w:tab w:val="left" w:pos="851"/>
        </w:tabs>
      </w:pPr>
      <w:r w:rsidRPr="00D74F76">
        <w:rPr>
          <w:cs/>
        </w:rPr>
        <w:tab/>
        <w:t>มหาบัณฑิต คณะวารสารศาสตร์และสื่อมวลชน มหาวิทยาลัยธรรมศาสตร์.</w:t>
      </w:r>
    </w:p>
    <w:p w14:paraId="235FF088" w14:textId="77777777" w:rsidR="00B5643F" w:rsidRPr="00D74F76" w:rsidRDefault="00B5643F" w:rsidP="00B5643F">
      <w:pPr>
        <w:tabs>
          <w:tab w:val="left" w:pos="709"/>
        </w:tabs>
      </w:pPr>
      <w:r w:rsidRPr="00D74F76">
        <w:rPr>
          <w:cs/>
        </w:rPr>
        <w:t>ราชภัฏสวนดุสิต</w:t>
      </w:r>
      <w:r w:rsidRPr="00D74F76">
        <w:t xml:space="preserve">, </w:t>
      </w:r>
      <w:r w:rsidRPr="00D74F76">
        <w:rPr>
          <w:cs/>
        </w:rPr>
        <w:t>มหาวิทยาลัย. (ม</w:t>
      </w:r>
      <w:r w:rsidRPr="00D74F76">
        <w:t>.</w:t>
      </w:r>
      <w:r w:rsidRPr="00D74F76">
        <w:rPr>
          <w:cs/>
        </w:rPr>
        <w:t>ป</w:t>
      </w:r>
      <w:r w:rsidRPr="00D74F76">
        <w:t>.</w:t>
      </w:r>
      <w:r w:rsidRPr="00D74F76">
        <w:rPr>
          <w:cs/>
        </w:rPr>
        <w:t>ป</w:t>
      </w:r>
      <w:r w:rsidRPr="00D74F76">
        <w:t>.</w:t>
      </w:r>
      <w:r w:rsidRPr="00D74F76">
        <w:rPr>
          <w:cs/>
        </w:rPr>
        <w:t>). แนะนำมหาวิทยาลัย. สืบค้นเมื่อ 1 ตุลาคม</w:t>
      </w:r>
      <w:r w:rsidRPr="00D74F76">
        <w:t xml:space="preserve">, </w:t>
      </w:r>
      <w:r w:rsidRPr="00D74F76">
        <w:rPr>
          <w:cs/>
        </w:rPr>
        <w:t>2550</w:t>
      </w:r>
      <w:r w:rsidRPr="00D74F76">
        <w:t xml:space="preserve">, </w:t>
      </w:r>
      <w:r w:rsidRPr="00D74F76">
        <w:rPr>
          <w:cs/>
        </w:rPr>
        <w:t>จาก</w:t>
      </w:r>
    </w:p>
    <w:p w14:paraId="329B5238" w14:textId="77777777" w:rsidR="00B5643F" w:rsidRPr="00D74F76" w:rsidRDefault="00B5643F" w:rsidP="00B5643F">
      <w:pPr>
        <w:tabs>
          <w:tab w:val="left" w:pos="851"/>
        </w:tabs>
      </w:pPr>
      <w:r w:rsidRPr="00D74F76">
        <w:rPr>
          <w:cs/>
        </w:rPr>
        <w:tab/>
      </w:r>
      <w:hyperlink r:id="rId13" w:history="1">
        <w:r w:rsidRPr="00D74F76">
          <w:rPr>
            <w:rStyle w:val="Hyperlink"/>
          </w:rPr>
          <w:t>http://www.dusit.ac.th/new_ver</w:t>
        </w:r>
        <w:r w:rsidRPr="00D74F76">
          <w:rPr>
            <w:rStyle w:val="Hyperlink"/>
            <w:cs/>
          </w:rPr>
          <w:t>14</w:t>
        </w:r>
        <w:r w:rsidRPr="00D74F76">
          <w:rPr>
            <w:rStyle w:val="Hyperlink"/>
          </w:rPr>
          <w:t>/</w:t>
        </w:r>
        <w:proofErr w:type="spellStart"/>
        <w:r w:rsidRPr="00D74F76">
          <w:rPr>
            <w:rStyle w:val="Hyperlink"/>
          </w:rPr>
          <w:t>index.php</w:t>
        </w:r>
        <w:proofErr w:type="spellEnd"/>
      </w:hyperlink>
      <w:r w:rsidRPr="00D74F76">
        <w:rPr>
          <w:cs/>
        </w:rPr>
        <w:t xml:space="preserve"> </w:t>
      </w:r>
    </w:p>
    <w:p w14:paraId="0BAE0CC2" w14:textId="77777777" w:rsidR="00B5643F" w:rsidRPr="00D74F76" w:rsidRDefault="00B5643F" w:rsidP="00B5643F">
      <w:pPr>
        <w:tabs>
          <w:tab w:val="left" w:pos="709"/>
        </w:tabs>
        <w:rPr>
          <w:b/>
          <w:bCs/>
        </w:rPr>
      </w:pPr>
      <w:r w:rsidRPr="00D74F76">
        <w:rPr>
          <w:spacing w:val="-4"/>
        </w:rPr>
        <w:t>Almeida, D. M. (</w:t>
      </w:r>
      <w:r w:rsidRPr="00D74F76">
        <w:rPr>
          <w:spacing w:val="-4"/>
          <w:cs/>
        </w:rPr>
        <w:t>1990</w:t>
      </w:r>
      <w:r w:rsidRPr="00D74F76">
        <w:rPr>
          <w:spacing w:val="-4"/>
        </w:rPr>
        <w:t xml:space="preserve">). </w:t>
      </w:r>
      <w:r w:rsidRPr="00D74F76">
        <w:rPr>
          <w:b/>
          <w:bCs/>
          <w:spacing w:val="-4"/>
        </w:rPr>
        <w:t>Fathers’ participation in family work: Consequences for</w:t>
      </w:r>
      <w:r w:rsidRPr="00D74F76">
        <w:rPr>
          <w:b/>
          <w:bCs/>
          <w:spacing w:val="-4"/>
          <w:cs/>
        </w:rPr>
        <w:t xml:space="preserve"> </w:t>
      </w:r>
      <w:r w:rsidRPr="00D74F76">
        <w:rPr>
          <w:b/>
          <w:bCs/>
          <w:spacing w:val="-4"/>
        </w:rPr>
        <w:t>fathers’</w:t>
      </w:r>
      <w:r w:rsidRPr="00D74F76">
        <w:rPr>
          <w:b/>
          <w:bCs/>
        </w:rPr>
        <w:t xml:space="preserve"> </w:t>
      </w:r>
    </w:p>
    <w:p w14:paraId="2F2C1CDC" w14:textId="77777777" w:rsidR="00B5643F" w:rsidRPr="00D74F76" w:rsidRDefault="00B5643F" w:rsidP="00B5643F">
      <w:pPr>
        <w:tabs>
          <w:tab w:val="left" w:pos="851"/>
        </w:tabs>
        <w:rPr>
          <w:b/>
          <w:bCs/>
        </w:rPr>
      </w:pPr>
      <w:r w:rsidRPr="00D74F76">
        <w:rPr>
          <w:b/>
          <w:bCs/>
          <w:cs/>
        </w:rPr>
        <w:tab/>
      </w:r>
      <w:r w:rsidRPr="00D74F76">
        <w:rPr>
          <w:b/>
          <w:bCs/>
        </w:rPr>
        <w:t>stress and father-child relations</w:t>
      </w:r>
      <w:r w:rsidRPr="00D74F76">
        <w:t>. Unpublished master’s thesis,</w:t>
      </w:r>
      <w:r w:rsidRPr="00D74F76">
        <w:rPr>
          <w:b/>
          <w:bCs/>
          <w:cs/>
        </w:rPr>
        <w:t xml:space="preserve"> </w:t>
      </w:r>
      <w:r w:rsidRPr="00D74F76">
        <w:t>University of Victoria, Victoria, British Columbia, Canada.</w:t>
      </w:r>
    </w:p>
    <w:p w14:paraId="4A5BE81B" w14:textId="77777777" w:rsidR="00B5643F" w:rsidRPr="00D74F76" w:rsidRDefault="00B5643F" w:rsidP="00B5643F">
      <w:pPr>
        <w:tabs>
          <w:tab w:val="left" w:pos="709"/>
        </w:tabs>
      </w:pPr>
      <w:r w:rsidRPr="00D74F76">
        <w:t>Carranza, L. E. (</w:t>
      </w:r>
      <w:r w:rsidRPr="00D74F76">
        <w:rPr>
          <w:cs/>
        </w:rPr>
        <w:t>1994</w:t>
      </w:r>
      <w:r w:rsidRPr="00D74F76">
        <w:t xml:space="preserve">). </w:t>
      </w:r>
      <w:r w:rsidRPr="00D74F76">
        <w:rPr>
          <w:b/>
          <w:bCs/>
        </w:rPr>
        <w:t>Le Corbusier and the problems of representation</w:t>
      </w:r>
      <w:r w:rsidRPr="00D74F76">
        <w:t xml:space="preserve">. Journal of </w:t>
      </w:r>
    </w:p>
    <w:p w14:paraId="42E438E3" w14:textId="77777777" w:rsidR="00B5643F" w:rsidRPr="00D74F76" w:rsidRDefault="00B5643F" w:rsidP="00B5643F">
      <w:pPr>
        <w:tabs>
          <w:tab w:val="left" w:pos="851"/>
        </w:tabs>
        <w:rPr>
          <w:b/>
          <w:bCs/>
        </w:rPr>
      </w:pPr>
      <w:r w:rsidRPr="00D74F76">
        <w:rPr>
          <w:cs/>
        </w:rPr>
        <w:tab/>
      </w:r>
      <w:r w:rsidRPr="00D74F76">
        <w:t xml:space="preserve">Architectural Education [Online], </w:t>
      </w:r>
      <w:r w:rsidRPr="00D74F76">
        <w:rPr>
          <w:cs/>
        </w:rPr>
        <w:t>48</w:t>
      </w:r>
      <w:r w:rsidRPr="00D74F76">
        <w:t>(</w:t>
      </w:r>
      <w:r w:rsidRPr="00D74F76">
        <w:rPr>
          <w:cs/>
        </w:rPr>
        <w:t>2</w:t>
      </w:r>
      <w:r w:rsidRPr="00D74F76">
        <w:t xml:space="preserve">). </w:t>
      </w:r>
      <w:proofErr w:type="spellStart"/>
      <w:proofErr w:type="gramStart"/>
      <w:r w:rsidRPr="00D74F76">
        <w:rPr>
          <w:lang w:val="fr-FR"/>
        </w:rPr>
        <w:t>Available</w:t>
      </w:r>
      <w:proofErr w:type="spellEnd"/>
      <w:r w:rsidRPr="00D74F76">
        <w:rPr>
          <w:lang w:val="fr-FR"/>
        </w:rPr>
        <w:t>:</w:t>
      </w:r>
      <w:proofErr w:type="gramEnd"/>
      <w:r w:rsidRPr="00D74F76">
        <w:rPr>
          <w:lang w:val="fr-FR"/>
        </w:rPr>
        <w:t xml:space="preserve"> </w:t>
      </w:r>
      <w:hyperlink r:id="rId14" w:history="1">
        <w:r w:rsidRPr="00D74F76">
          <w:rPr>
            <w:rStyle w:val="Hyperlink"/>
            <w:lang w:val="fr-FR"/>
          </w:rPr>
          <w:t>http://www.mitpress.mit</w:t>
        </w:r>
      </w:hyperlink>
      <w:r w:rsidRPr="00D74F76">
        <w:rPr>
          <w:lang w:val="fr-FR"/>
        </w:rPr>
        <w:t xml:space="preserve">. </w:t>
      </w:r>
      <w:r w:rsidRPr="00D74F76">
        <w:rPr>
          <w:lang w:val="fr-FR"/>
        </w:rPr>
        <w:tab/>
      </w:r>
      <w:proofErr w:type="spellStart"/>
      <w:proofErr w:type="gramStart"/>
      <w:r w:rsidRPr="00D74F76">
        <w:rPr>
          <w:lang w:val="fr-FR"/>
        </w:rPr>
        <w:t>edu</w:t>
      </w:r>
      <w:proofErr w:type="spellEnd"/>
      <w:proofErr w:type="gramEnd"/>
      <w:r w:rsidRPr="00D74F76">
        <w:rPr>
          <w:lang w:val="fr-FR"/>
        </w:rPr>
        <w:t>/</w:t>
      </w:r>
      <w:proofErr w:type="spellStart"/>
      <w:r w:rsidRPr="00D74F76">
        <w:rPr>
          <w:lang w:val="fr-FR"/>
        </w:rPr>
        <w:t>jrnls-catalog</w:t>
      </w:r>
      <w:proofErr w:type="spellEnd"/>
      <w:r w:rsidRPr="00D74F76">
        <w:rPr>
          <w:lang w:val="fr-FR"/>
        </w:rPr>
        <w:t>/</w:t>
      </w:r>
      <w:proofErr w:type="spellStart"/>
      <w:r w:rsidRPr="00D74F76">
        <w:rPr>
          <w:lang w:val="fr-FR"/>
        </w:rPr>
        <w:t>arched</w:t>
      </w:r>
      <w:proofErr w:type="spellEnd"/>
      <w:r w:rsidRPr="00D74F76">
        <w:rPr>
          <w:lang w:val="fr-FR"/>
        </w:rPr>
        <w:t>-abstracts/</w:t>
      </w:r>
      <w:proofErr w:type="spellStart"/>
      <w:proofErr w:type="gramStart"/>
      <w:r w:rsidRPr="00D74F76">
        <w:rPr>
          <w:lang w:val="fr-FR"/>
        </w:rPr>
        <w:t>File:jae</w:t>
      </w:r>
      <w:proofErr w:type="spellEnd"/>
      <w:r w:rsidRPr="00D74F76">
        <w:rPr>
          <w:cs/>
          <w:lang w:val="fr-FR"/>
        </w:rPr>
        <w:t>48</w:t>
      </w:r>
      <w:r w:rsidRPr="00D74F76">
        <w:rPr>
          <w:lang w:val="fr-FR"/>
        </w:rPr>
        <w:t>-</w:t>
      </w:r>
      <w:r w:rsidRPr="00D74F76">
        <w:rPr>
          <w:cs/>
          <w:lang w:val="fr-FR"/>
        </w:rPr>
        <w:t>2</w:t>
      </w:r>
      <w:r w:rsidRPr="00D74F76">
        <w:rPr>
          <w:lang w:val="fr-FR"/>
        </w:rPr>
        <w:t>.html</w:t>
      </w:r>
      <w:proofErr w:type="gramEnd"/>
    </w:p>
    <w:p w14:paraId="48673794" w14:textId="77777777" w:rsidR="00B5643F" w:rsidRPr="00D74F76" w:rsidRDefault="00B5643F" w:rsidP="00B5643F">
      <w:pPr>
        <w:tabs>
          <w:tab w:val="left" w:pos="709"/>
        </w:tabs>
      </w:pPr>
      <w:r w:rsidRPr="00D74F76">
        <w:rPr>
          <w:spacing w:val="-2"/>
        </w:rPr>
        <w:t>Cornsilk, D. (</w:t>
      </w:r>
      <w:r w:rsidRPr="00D74F76">
        <w:rPr>
          <w:spacing w:val="-2"/>
          <w:cs/>
        </w:rPr>
        <w:t>1994</w:t>
      </w:r>
      <w:r w:rsidRPr="00D74F76">
        <w:rPr>
          <w:spacing w:val="-2"/>
        </w:rPr>
        <w:t xml:space="preserve">). My family history. </w:t>
      </w:r>
      <w:r w:rsidRPr="00D74F76">
        <w:rPr>
          <w:b/>
          <w:bCs/>
          <w:spacing w:val="-2"/>
        </w:rPr>
        <w:t>The Cherokee Observer</w:t>
      </w:r>
      <w:r w:rsidRPr="00D74F76">
        <w:rPr>
          <w:spacing w:val="-2"/>
        </w:rPr>
        <w:t xml:space="preserve"> [Online], </w:t>
      </w:r>
      <w:r w:rsidRPr="00D74F76">
        <w:rPr>
          <w:spacing w:val="-2"/>
          <w:cs/>
        </w:rPr>
        <w:t>2</w:t>
      </w:r>
      <w:r w:rsidRPr="00D74F76">
        <w:rPr>
          <w:spacing w:val="-2"/>
        </w:rPr>
        <w:t>(</w:t>
      </w:r>
      <w:r w:rsidRPr="00D74F76">
        <w:rPr>
          <w:spacing w:val="-2"/>
          <w:cs/>
        </w:rPr>
        <w:t>7</w:t>
      </w:r>
      <w:r w:rsidRPr="00D74F76">
        <w:rPr>
          <w:spacing w:val="-2"/>
        </w:rPr>
        <w:t xml:space="preserve">), </w:t>
      </w:r>
      <w:r w:rsidRPr="00D74F76">
        <w:rPr>
          <w:spacing w:val="-2"/>
          <w:cs/>
        </w:rPr>
        <w:t>2</w:t>
      </w:r>
      <w:r w:rsidRPr="00D74F76">
        <w:rPr>
          <w:spacing w:val="-2"/>
        </w:rPr>
        <w:t>. Available:</w:t>
      </w:r>
      <w:r w:rsidRPr="00D74F76">
        <w:t xml:space="preserve"> </w:t>
      </w:r>
    </w:p>
    <w:p w14:paraId="3ACBFDCF" w14:textId="77777777" w:rsidR="00B5643F" w:rsidRPr="00D74F76" w:rsidRDefault="00B5643F" w:rsidP="00B5643F">
      <w:pPr>
        <w:tabs>
          <w:tab w:val="left" w:pos="851"/>
        </w:tabs>
      </w:pPr>
      <w:r w:rsidRPr="00D74F76">
        <w:rPr>
          <w:cs/>
        </w:rPr>
        <w:tab/>
      </w:r>
      <w:r w:rsidRPr="00D74F76">
        <w:t xml:space="preserve">Expanded Academic Index E-mail </w:t>
      </w:r>
    </w:p>
    <w:p w14:paraId="3ED4CE42" w14:textId="77777777" w:rsidR="00B5643F" w:rsidRPr="00D74F76" w:rsidRDefault="00B5643F" w:rsidP="00B5643F">
      <w:pPr>
        <w:rPr>
          <w:b/>
          <w:bCs/>
        </w:rPr>
      </w:pPr>
      <w:r w:rsidRPr="00D74F76">
        <w:rPr>
          <w:spacing w:val="-2"/>
        </w:rPr>
        <w:t xml:space="preserve">Even-Zohar, I., &amp; </w:t>
      </w:r>
      <w:proofErr w:type="spellStart"/>
      <w:r w:rsidRPr="00D74F76">
        <w:rPr>
          <w:spacing w:val="-2"/>
        </w:rPr>
        <w:t>Harshav</w:t>
      </w:r>
      <w:proofErr w:type="spellEnd"/>
      <w:r w:rsidRPr="00D74F76">
        <w:rPr>
          <w:spacing w:val="-2"/>
        </w:rPr>
        <w:t>, B. (</w:t>
      </w:r>
      <w:r w:rsidRPr="00D74F76">
        <w:rPr>
          <w:spacing w:val="-2"/>
          <w:cs/>
        </w:rPr>
        <w:t>1988</w:t>
      </w:r>
      <w:r w:rsidRPr="00D74F76">
        <w:rPr>
          <w:spacing w:val="-2"/>
        </w:rPr>
        <w:t xml:space="preserve">). Poetics today. </w:t>
      </w:r>
      <w:r w:rsidRPr="00D74F76">
        <w:rPr>
          <w:b/>
          <w:bCs/>
          <w:spacing w:val="-2"/>
        </w:rPr>
        <w:t>Poetics Today: International Journal</w:t>
      </w:r>
      <w:r w:rsidRPr="00D74F76">
        <w:rPr>
          <w:b/>
          <w:bCs/>
        </w:rPr>
        <w:t xml:space="preserve"> </w:t>
      </w:r>
    </w:p>
    <w:p w14:paraId="04F98E93" w14:textId="77777777" w:rsidR="000356B4" w:rsidRPr="00D74F76" w:rsidRDefault="00B5643F" w:rsidP="00B5643F">
      <w:pPr>
        <w:tabs>
          <w:tab w:val="left" w:pos="851"/>
        </w:tabs>
      </w:pPr>
      <w:r w:rsidRPr="00D74F76">
        <w:rPr>
          <w:b/>
          <w:bCs/>
        </w:rPr>
        <w:tab/>
        <w:t>for Theory and Analysis of Literature and Communication</w:t>
      </w:r>
      <w:r w:rsidRPr="00D74F76">
        <w:t xml:space="preserve"> [Online], </w:t>
      </w:r>
      <w:r w:rsidRPr="00D74F76">
        <w:rPr>
          <w:cs/>
        </w:rPr>
        <w:t>2</w:t>
      </w:r>
      <w:r w:rsidRPr="00D74F76">
        <w:t>(</w:t>
      </w:r>
      <w:r w:rsidRPr="00D74F76">
        <w:rPr>
          <w:cs/>
        </w:rPr>
        <w:t>1</w:t>
      </w:r>
      <w:r w:rsidRPr="00D74F76">
        <w:t xml:space="preserve">). </w:t>
      </w:r>
      <w:r w:rsidRPr="00D74F76">
        <w:tab/>
        <w:t>Available e-mail: HUMANIST@BROWNVM</w:t>
      </w:r>
    </w:p>
    <w:p w14:paraId="74DF53A6" w14:textId="77777777" w:rsidR="000356B4" w:rsidRPr="00D74F76" w:rsidRDefault="000356B4">
      <w:pPr>
        <w:jc w:val="left"/>
      </w:pPr>
      <w:r w:rsidRPr="00D74F76">
        <w:br w:type="page"/>
      </w:r>
    </w:p>
    <w:p w14:paraId="3698F4A0" w14:textId="77777777" w:rsidR="00B5643F" w:rsidRPr="00D74F76" w:rsidRDefault="00B5643F" w:rsidP="00B5643F">
      <w:pPr>
        <w:tabs>
          <w:tab w:val="left" w:pos="851"/>
        </w:tabs>
        <w:rPr>
          <w:b/>
          <w:bCs/>
        </w:rPr>
      </w:pPr>
    </w:p>
    <w:p w14:paraId="24ED7891" w14:textId="77777777" w:rsidR="00B5643F" w:rsidRPr="00D74F76" w:rsidRDefault="00B5643F" w:rsidP="00B5643F"/>
    <w:p w14:paraId="45370F5E" w14:textId="77777777" w:rsidR="00B5643F" w:rsidRPr="00D74F76" w:rsidRDefault="00B5643F" w:rsidP="00B5643F"/>
    <w:p w14:paraId="6C5567EE" w14:textId="77777777" w:rsidR="00B5643F" w:rsidRPr="00D74F76" w:rsidRDefault="00B5643F" w:rsidP="00B5643F"/>
    <w:p w14:paraId="23810D0C" w14:textId="77777777" w:rsidR="006D4C02" w:rsidRPr="00D74F76" w:rsidRDefault="006D4C02" w:rsidP="00C02E31">
      <w:pPr>
        <w:spacing w:line="276" w:lineRule="auto"/>
        <w:jc w:val="center"/>
        <w:rPr>
          <w:b/>
          <w:bCs/>
          <w:sz w:val="40"/>
          <w:szCs w:val="40"/>
        </w:rPr>
      </w:pPr>
    </w:p>
    <w:sectPr w:rsidR="006D4C02" w:rsidRPr="00D74F76" w:rsidSect="000356B4">
      <w:pgSz w:w="11901" w:h="16817"/>
      <w:pgMar w:top="2126" w:right="1440" w:bottom="1440" w:left="2126" w:header="709" w:footer="709" w:gutter="0"/>
      <w:pgNumType w:start="15"/>
      <w:cols w:space="708"/>
      <w:titlePg/>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1BAE5" w14:textId="77777777" w:rsidR="00F81E8E" w:rsidRDefault="00F81E8E" w:rsidP="007B10B5">
      <w:r>
        <w:separator/>
      </w:r>
    </w:p>
  </w:endnote>
  <w:endnote w:type="continuationSeparator" w:id="0">
    <w:p w14:paraId="7CD6ECDB" w14:textId="77777777" w:rsidR="00F81E8E" w:rsidRDefault="00F81E8E" w:rsidP="007B1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TH Sarabun PSK">
    <w:altName w:val="Cordia New"/>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15E06" w14:textId="77777777" w:rsidR="00F81E8E" w:rsidRDefault="00F81E8E" w:rsidP="007B10B5">
      <w:r>
        <w:separator/>
      </w:r>
    </w:p>
  </w:footnote>
  <w:footnote w:type="continuationSeparator" w:id="0">
    <w:p w14:paraId="58B2D0CD" w14:textId="77777777" w:rsidR="00F81E8E" w:rsidRDefault="00F81E8E" w:rsidP="007B10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299070161"/>
      <w:docPartObj>
        <w:docPartGallery w:val="Page Numbers (Top of Page)"/>
        <w:docPartUnique/>
      </w:docPartObj>
    </w:sdtPr>
    <w:sdtContent>
      <w:p w14:paraId="361C2FE2" w14:textId="77777777" w:rsidR="000356B4" w:rsidRDefault="000356B4" w:rsidP="00C972DF">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end"/>
        </w:r>
      </w:p>
    </w:sdtContent>
  </w:sdt>
  <w:p w14:paraId="7265C23F" w14:textId="77777777" w:rsidR="000356B4" w:rsidRDefault="000356B4" w:rsidP="000356B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79723223"/>
      <w:docPartObj>
        <w:docPartGallery w:val="Page Numbers (Top of Page)"/>
        <w:docPartUnique/>
      </w:docPartObj>
    </w:sdtPr>
    <w:sdtEndPr>
      <w:rPr>
        <w:rStyle w:val="PageNumber"/>
        <w:rFonts w:cs="TH SarabunPSK"/>
        <w:szCs w:val="32"/>
      </w:rPr>
    </w:sdtEndPr>
    <w:sdtContent>
      <w:p w14:paraId="757BD5ED" w14:textId="77777777" w:rsidR="000356B4" w:rsidRDefault="000356B4" w:rsidP="00C972DF">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noProof/>
          </w:rPr>
          <w:t>12</w:t>
        </w:r>
        <w:r>
          <w:rPr>
            <w:rStyle w:val="PageNumber"/>
            <w:cs/>
          </w:rPr>
          <w:fldChar w:fldCharType="end"/>
        </w:r>
      </w:p>
    </w:sdtContent>
  </w:sdt>
  <w:p w14:paraId="2ACAE287" w14:textId="77777777" w:rsidR="000356B4" w:rsidRDefault="000356B4" w:rsidP="000356B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E11E" w14:textId="77777777" w:rsidR="000356B4" w:rsidRDefault="000356B4" w:rsidP="00C972DF">
    <w:pPr>
      <w:pStyle w:val="Header"/>
      <w:framePr w:wrap="none" w:vAnchor="text" w:hAnchor="margin" w:xAlign="right" w:y="1"/>
      <w:rPr>
        <w:rStyle w:val="PageNumber"/>
      </w:rPr>
    </w:pPr>
  </w:p>
  <w:p w14:paraId="2C441A62" w14:textId="77777777" w:rsidR="000356B4" w:rsidRDefault="000356B4" w:rsidP="000356B4">
    <w:pPr>
      <w:pStyle w:val="Header"/>
      <w:framePr w:wrap="none" w:vAnchor="text" w:hAnchor="margin" w:xAlign="right" w:y="1"/>
      <w:ind w:right="360"/>
      <w:rPr>
        <w:rStyle w:val="PageNumber"/>
      </w:rPr>
    </w:pPr>
  </w:p>
  <w:p w14:paraId="4BB4FD50" w14:textId="77777777" w:rsidR="000356B4" w:rsidRDefault="000356B4" w:rsidP="000356B4">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BCDC" w14:textId="77777777" w:rsidR="004B7587" w:rsidRDefault="004B7587" w:rsidP="00FD53F1">
    <w:pPr>
      <w:pStyle w:val="Header"/>
      <w:framePr w:wrap="none" w:vAnchor="text" w:hAnchor="margin" w:xAlign="right" w:y="1"/>
      <w:rPr>
        <w:rStyle w:val="PageNumber"/>
      </w:rPr>
    </w:pPr>
  </w:p>
  <w:p w14:paraId="11BD4208" w14:textId="77777777" w:rsidR="00291ADE" w:rsidRDefault="00291ADE" w:rsidP="004B7587">
    <w:pPr>
      <w:pStyle w:val="Header"/>
      <w:framePr w:wrap="none" w:vAnchor="text" w:hAnchor="margin" w:xAlign="right" w:y="1"/>
      <w:ind w:right="360"/>
      <w:rPr>
        <w:rStyle w:val="PageNumber"/>
      </w:rPr>
    </w:pPr>
  </w:p>
  <w:p w14:paraId="249AD4FF" w14:textId="77777777" w:rsidR="000356B4" w:rsidRDefault="000356B4" w:rsidP="00291ADE">
    <w:pPr>
      <w:pStyle w:val="Header"/>
      <w:framePr w:wrap="none" w:vAnchor="text" w:hAnchor="margin" w:xAlign="right" w:y="1"/>
      <w:ind w:right="360"/>
      <w:rPr>
        <w:rStyle w:val="PageNumber"/>
      </w:rPr>
    </w:pPr>
  </w:p>
  <w:p w14:paraId="62E9F4EE" w14:textId="77777777" w:rsidR="000356B4" w:rsidRDefault="000356B4" w:rsidP="000356B4">
    <w:pPr>
      <w:pStyle w:val="Header"/>
      <w:framePr w:wrap="none" w:vAnchor="text" w:hAnchor="margin" w:xAlign="right" w:y="1"/>
      <w:ind w:right="360"/>
      <w:rPr>
        <w:rStyle w:val="PageNumber"/>
      </w:rPr>
    </w:pPr>
  </w:p>
  <w:p w14:paraId="44663470" w14:textId="77777777" w:rsidR="000356B4" w:rsidRDefault="000356B4" w:rsidP="000356B4">
    <w:pPr>
      <w:pStyle w:val="Header"/>
      <w:framePr w:wrap="none" w:vAnchor="text" w:hAnchor="margin" w:xAlign="right" w:y="1"/>
      <w:ind w:right="360"/>
      <w:rPr>
        <w:rStyle w:val="PageNumber"/>
      </w:rPr>
    </w:pPr>
  </w:p>
  <w:p w14:paraId="1FF68EB2" w14:textId="77777777" w:rsidR="000356B4" w:rsidRDefault="000356B4" w:rsidP="000356B4">
    <w:pPr>
      <w:pStyle w:val="Header"/>
      <w:framePr w:wrap="none" w:vAnchor="text" w:hAnchor="margin" w:xAlign="right" w:y="1"/>
      <w:ind w:right="360"/>
      <w:rPr>
        <w:rStyle w:val="PageNumber"/>
      </w:rPr>
    </w:pPr>
  </w:p>
  <w:p w14:paraId="50CD0C9E" w14:textId="77777777" w:rsidR="000356B4" w:rsidRDefault="000356B4" w:rsidP="000356B4">
    <w:pPr>
      <w:pStyle w:val="Header"/>
      <w:framePr w:wrap="none" w:vAnchor="text" w:hAnchor="margin" w:xAlign="right" w:y="1"/>
      <w:ind w:right="360"/>
      <w:rPr>
        <w:rStyle w:val="PageNumber"/>
      </w:rPr>
    </w:pPr>
  </w:p>
  <w:p w14:paraId="6569EDF3" w14:textId="77777777" w:rsidR="000356B4" w:rsidRDefault="000356B4" w:rsidP="000356B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F65B7"/>
    <w:multiLevelType w:val="hybridMultilevel"/>
    <w:tmpl w:val="718C66C0"/>
    <w:lvl w:ilvl="0" w:tplc="7B74A1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59E71D8"/>
    <w:multiLevelType w:val="hybridMultilevel"/>
    <w:tmpl w:val="564647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671575">
    <w:abstractNumId w:val="1"/>
  </w:num>
  <w:num w:numId="2" w16cid:durableId="1157841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9FC"/>
    <w:rsid w:val="000000E9"/>
    <w:rsid w:val="000231F2"/>
    <w:rsid w:val="000356B4"/>
    <w:rsid w:val="0007000A"/>
    <w:rsid w:val="00116C1E"/>
    <w:rsid w:val="00182046"/>
    <w:rsid w:val="0018631E"/>
    <w:rsid w:val="001B693D"/>
    <w:rsid w:val="001C2AB8"/>
    <w:rsid w:val="001E12F9"/>
    <w:rsid w:val="00215DA9"/>
    <w:rsid w:val="002264BD"/>
    <w:rsid w:val="00245EFB"/>
    <w:rsid w:val="00264676"/>
    <w:rsid w:val="00291ADE"/>
    <w:rsid w:val="00294092"/>
    <w:rsid w:val="002A193C"/>
    <w:rsid w:val="002F19FC"/>
    <w:rsid w:val="002F3136"/>
    <w:rsid w:val="00375096"/>
    <w:rsid w:val="00396ADD"/>
    <w:rsid w:val="003B64DF"/>
    <w:rsid w:val="003D1D4A"/>
    <w:rsid w:val="003D3700"/>
    <w:rsid w:val="00432C10"/>
    <w:rsid w:val="00474938"/>
    <w:rsid w:val="00496ACD"/>
    <w:rsid w:val="004B01F5"/>
    <w:rsid w:val="004B30F1"/>
    <w:rsid w:val="004B7587"/>
    <w:rsid w:val="004C679A"/>
    <w:rsid w:val="00505BB1"/>
    <w:rsid w:val="00507132"/>
    <w:rsid w:val="0051217C"/>
    <w:rsid w:val="00543C23"/>
    <w:rsid w:val="00551BCF"/>
    <w:rsid w:val="00566BA3"/>
    <w:rsid w:val="00597404"/>
    <w:rsid w:val="00604B87"/>
    <w:rsid w:val="006153F2"/>
    <w:rsid w:val="006237C2"/>
    <w:rsid w:val="006371F2"/>
    <w:rsid w:val="006402D2"/>
    <w:rsid w:val="006838C6"/>
    <w:rsid w:val="006B2AB1"/>
    <w:rsid w:val="006D4C02"/>
    <w:rsid w:val="006F5402"/>
    <w:rsid w:val="00724222"/>
    <w:rsid w:val="007B10B5"/>
    <w:rsid w:val="007C0FD7"/>
    <w:rsid w:val="007D5BAB"/>
    <w:rsid w:val="007E0F76"/>
    <w:rsid w:val="007F7FC9"/>
    <w:rsid w:val="00801CFB"/>
    <w:rsid w:val="00847EE4"/>
    <w:rsid w:val="00850990"/>
    <w:rsid w:val="00875A50"/>
    <w:rsid w:val="00923484"/>
    <w:rsid w:val="009D16C5"/>
    <w:rsid w:val="00A613D0"/>
    <w:rsid w:val="00AD02A6"/>
    <w:rsid w:val="00AE0DA9"/>
    <w:rsid w:val="00B0205F"/>
    <w:rsid w:val="00B13A31"/>
    <w:rsid w:val="00B265D4"/>
    <w:rsid w:val="00B51F06"/>
    <w:rsid w:val="00B5643F"/>
    <w:rsid w:val="00B76F02"/>
    <w:rsid w:val="00B94311"/>
    <w:rsid w:val="00BA1C2B"/>
    <w:rsid w:val="00C02E31"/>
    <w:rsid w:val="00C440BC"/>
    <w:rsid w:val="00C67789"/>
    <w:rsid w:val="00C8255A"/>
    <w:rsid w:val="00CD363C"/>
    <w:rsid w:val="00CD7E56"/>
    <w:rsid w:val="00CE71F4"/>
    <w:rsid w:val="00D17E39"/>
    <w:rsid w:val="00D55C3F"/>
    <w:rsid w:val="00D73BBA"/>
    <w:rsid w:val="00D74F76"/>
    <w:rsid w:val="00DB1F08"/>
    <w:rsid w:val="00DE43D8"/>
    <w:rsid w:val="00DE756C"/>
    <w:rsid w:val="00DF29E4"/>
    <w:rsid w:val="00DF6896"/>
    <w:rsid w:val="00E00CC0"/>
    <w:rsid w:val="00E6295F"/>
    <w:rsid w:val="00EE192E"/>
    <w:rsid w:val="00EF1DC6"/>
    <w:rsid w:val="00F05A41"/>
    <w:rsid w:val="00F34D9C"/>
    <w:rsid w:val="00F463D3"/>
    <w:rsid w:val="00F81E8E"/>
    <w:rsid w:val="00F94A36"/>
    <w:rsid w:val="00FE20A5"/>
    <w:rsid w:val="00FF7149"/>
    <w:rsid w:val="00FF761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CAC56"/>
  <w15:chartTrackingRefBased/>
  <w15:docId w15:val="{EE7A5959-F175-4618-AC0A-535E6BC17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0B5"/>
    <w:pPr>
      <w:jc w:val="thaiDistribute"/>
    </w:pPr>
    <w:rPr>
      <w:rFonts w:ascii="TH SarabunPSK" w:hAnsi="TH SarabunPSK" w:cs="TH SarabunPSK"/>
      <w:sz w:val="32"/>
      <w:szCs w:val="32"/>
    </w:rPr>
  </w:style>
  <w:style w:type="paragraph" w:styleId="Heading1">
    <w:name w:val="heading 1"/>
    <w:basedOn w:val="Normal"/>
    <w:next w:val="Normal"/>
    <w:link w:val="Heading1Char"/>
    <w:uiPriority w:val="9"/>
    <w:qFormat/>
    <w:rsid w:val="00EF1DC6"/>
    <w:pPr>
      <w:jc w:val="center"/>
      <w:outlineLvl w:val="0"/>
    </w:pPr>
    <w:rPr>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ADD"/>
    <w:pPr>
      <w:tabs>
        <w:tab w:val="center" w:pos="4680"/>
        <w:tab w:val="right" w:pos="9360"/>
      </w:tabs>
    </w:pPr>
    <w:rPr>
      <w:rFonts w:cs="Angsana New"/>
      <w:szCs w:val="40"/>
    </w:rPr>
  </w:style>
  <w:style w:type="character" w:customStyle="1" w:styleId="HeaderChar">
    <w:name w:val="Header Char"/>
    <w:link w:val="Header"/>
    <w:uiPriority w:val="99"/>
    <w:rsid w:val="00396ADD"/>
    <w:rPr>
      <w:rFonts w:ascii="TH SarabunPSK" w:hAnsi="TH SarabunPSK" w:cs="Angsana New"/>
      <w:sz w:val="32"/>
      <w:szCs w:val="40"/>
    </w:rPr>
  </w:style>
  <w:style w:type="paragraph" w:styleId="Footer">
    <w:name w:val="footer"/>
    <w:basedOn w:val="Normal"/>
    <w:link w:val="FooterChar"/>
    <w:uiPriority w:val="99"/>
    <w:unhideWhenUsed/>
    <w:rsid w:val="00396ADD"/>
    <w:pPr>
      <w:tabs>
        <w:tab w:val="center" w:pos="4680"/>
        <w:tab w:val="right" w:pos="9360"/>
      </w:tabs>
    </w:pPr>
    <w:rPr>
      <w:rFonts w:cs="Angsana New"/>
      <w:szCs w:val="40"/>
    </w:rPr>
  </w:style>
  <w:style w:type="character" w:customStyle="1" w:styleId="FooterChar">
    <w:name w:val="Footer Char"/>
    <w:link w:val="Footer"/>
    <w:uiPriority w:val="99"/>
    <w:rsid w:val="00396ADD"/>
    <w:rPr>
      <w:rFonts w:ascii="TH SarabunPSK" w:hAnsi="TH SarabunPSK" w:cs="Angsana New"/>
      <w:sz w:val="32"/>
      <w:szCs w:val="40"/>
    </w:rPr>
  </w:style>
  <w:style w:type="paragraph" w:styleId="ListParagraph">
    <w:name w:val="List Paragraph"/>
    <w:basedOn w:val="Normal"/>
    <w:uiPriority w:val="34"/>
    <w:qFormat/>
    <w:rsid w:val="006B2AB1"/>
    <w:pPr>
      <w:ind w:left="720"/>
      <w:contextualSpacing/>
    </w:pPr>
    <w:rPr>
      <w:rFonts w:cs="Angsana New"/>
      <w:szCs w:val="40"/>
    </w:rPr>
  </w:style>
  <w:style w:type="character" w:customStyle="1" w:styleId="Heading1Char">
    <w:name w:val="Heading 1 Char"/>
    <w:link w:val="Heading1"/>
    <w:uiPriority w:val="9"/>
    <w:rsid w:val="00EF1DC6"/>
    <w:rPr>
      <w:rFonts w:ascii="TH SarabunPSK" w:hAnsi="TH SarabunPSK" w:cs="TH SarabunPSK"/>
      <w:b/>
      <w:bCs/>
      <w:sz w:val="40"/>
      <w:szCs w:val="40"/>
      <w:lang w:val="en-US"/>
    </w:rPr>
  </w:style>
  <w:style w:type="paragraph" w:styleId="Subtitle">
    <w:name w:val="Subtitle"/>
    <w:basedOn w:val="Normal"/>
    <w:next w:val="Normal"/>
    <w:link w:val="SubtitleChar"/>
    <w:uiPriority w:val="11"/>
    <w:qFormat/>
    <w:rsid w:val="00FE20A5"/>
    <w:pPr>
      <w:numPr>
        <w:ilvl w:val="1"/>
      </w:numPr>
      <w:spacing w:after="160"/>
    </w:pPr>
    <w:rPr>
      <w:rFonts w:ascii="Calibri" w:eastAsia="Times New Roman" w:hAnsi="Calibri" w:cs="Cordia New"/>
      <w:color w:val="5A5A5A"/>
      <w:spacing w:val="15"/>
      <w:sz w:val="22"/>
      <w:szCs w:val="28"/>
    </w:rPr>
  </w:style>
  <w:style w:type="character" w:customStyle="1" w:styleId="SubtitleChar">
    <w:name w:val="Subtitle Char"/>
    <w:link w:val="Subtitle"/>
    <w:uiPriority w:val="11"/>
    <w:rsid w:val="00FE20A5"/>
    <w:rPr>
      <w:rFonts w:eastAsia="Times New Roman"/>
      <w:color w:val="5A5A5A"/>
      <w:spacing w:val="15"/>
      <w:sz w:val="22"/>
      <w:szCs w:val="28"/>
      <w:lang w:val="en-US"/>
    </w:rPr>
  </w:style>
  <w:style w:type="table" w:styleId="TableGrid">
    <w:name w:val="Table Grid"/>
    <w:basedOn w:val="TableNormal"/>
    <w:uiPriority w:val="39"/>
    <w:rsid w:val="006D4C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B5643F"/>
    <w:rPr>
      <w:color w:val="0000FF"/>
      <w:u w:val="single"/>
    </w:rPr>
  </w:style>
  <w:style w:type="character" w:styleId="FollowedHyperlink">
    <w:name w:val="FollowedHyperlink"/>
    <w:uiPriority w:val="99"/>
    <w:semiHidden/>
    <w:unhideWhenUsed/>
    <w:rsid w:val="00B5643F"/>
    <w:rPr>
      <w:color w:val="954F72"/>
      <w:u w:val="single"/>
    </w:rPr>
  </w:style>
  <w:style w:type="character" w:styleId="PageNumber">
    <w:name w:val="page number"/>
    <w:basedOn w:val="DefaultParagraphFont"/>
    <w:uiPriority w:val="99"/>
    <w:semiHidden/>
    <w:unhideWhenUsed/>
    <w:rsid w:val="00035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10919">
      <w:bodyDiv w:val="1"/>
      <w:marLeft w:val="0"/>
      <w:marRight w:val="0"/>
      <w:marTop w:val="0"/>
      <w:marBottom w:val="0"/>
      <w:divBdr>
        <w:top w:val="none" w:sz="0" w:space="0" w:color="auto"/>
        <w:left w:val="none" w:sz="0" w:space="0" w:color="auto"/>
        <w:bottom w:val="none" w:sz="0" w:space="0" w:color="auto"/>
        <w:right w:val="none" w:sz="0" w:space="0" w:color="auto"/>
      </w:divBdr>
    </w:div>
    <w:div w:id="1792237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dusit.ac.th/new_ver14/index.php"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thairath.co.th"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www.mitpress.m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dtNa\Downloads\Meetup-&#3619;&#3634;&#3618;&#3591;&#3634;&#3609;&#3650;&#3588;&#3619;&#3591;&#3591;&#3634;&#3609;&#3623;&#3636;&#3592;&#3633;&#3618;&#3593;&#3610;&#3633;&#3610;&#3626;&#3617;&#3610;&#3641;&#3619;&#3603;&#3660;%23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Meetup-รายงานโครงงานวิจัยฉบับสมบูรณ์#1</Template>
  <TotalTime>1</TotalTime>
  <Pages>27</Pages>
  <Words>3850</Words>
  <Characters>21945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Narathip Chetjai</dc:creator>
  <cp:keywords/>
  <dc:description/>
  <cp:lastModifiedBy>Narathip Chetjai</cp:lastModifiedBy>
  <cp:revision>2</cp:revision>
  <cp:lastPrinted>2026-05-08T18:32:00Z</cp:lastPrinted>
  <dcterms:created xsi:type="dcterms:W3CDTF">2026-05-08T18:32:00Z</dcterms:created>
  <dcterms:modified xsi:type="dcterms:W3CDTF">2026-05-08T18:32:00Z</dcterms:modified>
</cp:coreProperties>
</file>