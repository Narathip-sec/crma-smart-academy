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09DC" w14:textId="77777777" w:rsidR="00D55C3F" w:rsidRPr="00432C10" w:rsidRDefault="00B76F02" w:rsidP="00DC50EE">
      <w:pPr>
        <w:pStyle w:val="Heading1"/>
        <w:spacing w:line="276" w:lineRule="auto"/>
      </w:pPr>
      <w:r w:rsidRPr="00432C10">
        <w:rPr>
          <w:rFonts w:hint="cs"/>
          <w:cs/>
        </w:rPr>
        <w:t xml:space="preserve">บทที่ </w:t>
      </w:r>
      <w:r w:rsidR="00923484">
        <w:t>1</w:t>
      </w:r>
    </w:p>
    <w:p w14:paraId="0177F4D3" w14:textId="77777777" w:rsidR="00B76F02" w:rsidRPr="00432C10" w:rsidRDefault="00923484" w:rsidP="00DC50EE">
      <w:pPr>
        <w:pStyle w:val="Heading1"/>
        <w:spacing w:line="276" w:lineRule="auto"/>
        <w:rPr>
          <w:cs/>
        </w:rPr>
      </w:pPr>
      <w:r>
        <w:rPr>
          <w:rFonts w:hint="cs"/>
          <w:cs/>
        </w:rPr>
        <w:t>บทนำ</w:t>
      </w:r>
    </w:p>
    <w:p w14:paraId="71F7FA19" w14:textId="77777777" w:rsidR="006B2AB1" w:rsidRPr="00F463D3" w:rsidRDefault="00B76F02" w:rsidP="00DC50EE">
      <w:pPr>
        <w:spacing w:before="640" w:line="276" w:lineRule="auto"/>
        <w:jc w:val="both"/>
        <w:rPr>
          <w:b/>
          <w:bCs/>
        </w:rPr>
      </w:pPr>
      <w:r w:rsidRPr="00F463D3">
        <w:rPr>
          <w:b/>
          <w:bCs/>
        </w:rPr>
        <w:t xml:space="preserve">1.1 </w:t>
      </w:r>
      <w:r w:rsidR="00F463D3" w:rsidRPr="00F463D3">
        <w:rPr>
          <w:rFonts w:hint="cs"/>
          <w:b/>
          <w:bCs/>
          <w:cs/>
        </w:rPr>
        <w:t>หลักการและเหตุผล</w:t>
      </w:r>
      <w:r w:rsidR="006B2AB1" w:rsidRPr="00F463D3">
        <w:rPr>
          <w:rFonts w:hint="cs"/>
          <w:b/>
          <w:bCs/>
          <w:cs/>
        </w:rPr>
        <w:t xml:space="preserve"> </w:t>
      </w:r>
    </w:p>
    <w:p w14:paraId="51427ACE" w14:textId="77777777" w:rsidR="00F463D3" w:rsidRDefault="00F463D3" w:rsidP="001A1BE6">
      <w:pPr>
        <w:tabs>
          <w:tab w:val="left" w:pos="709"/>
        </w:tabs>
        <w:spacing w:line="276" w:lineRule="auto"/>
      </w:pPr>
      <w:r>
        <w:rPr>
          <w:cs/>
        </w:rPr>
        <w:tab/>
      </w:r>
      <w:r>
        <w:t xml:space="preserve">1.1.1 </w:t>
      </w:r>
      <w:r w:rsidRPr="00F463D3">
        <w:rPr>
          <w:rFonts w:hint="cs"/>
          <w:b/>
          <w:bCs/>
          <w:cs/>
        </w:rPr>
        <w:t>ความเป็นมา</w:t>
      </w:r>
      <w:r>
        <w:rPr>
          <w:rFonts w:hint="cs"/>
          <w:cs/>
        </w:rPr>
        <w:t xml:space="preserve"> </w:t>
      </w:r>
    </w:p>
    <w:p w14:paraId="5B515541" w14:textId="77777777" w:rsidR="00780223" w:rsidRDefault="00F463D3" w:rsidP="00780223">
      <w:pPr>
        <w:tabs>
          <w:tab w:val="left" w:pos="709"/>
          <w:tab w:val="left" w:pos="1276"/>
        </w:tabs>
        <w:spacing w:line="276" w:lineRule="auto"/>
      </w:pPr>
      <w:r>
        <w:rPr>
          <w:cs/>
        </w:rPr>
        <w:tab/>
      </w:r>
      <w:r>
        <w:rPr>
          <w:cs/>
        </w:rPr>
        <w:tab/>
      </w:r>
      <w:r w:rsidR="00780223">
        <w:rPr>
          <w:cs/>
        </w:rPr>
        <w:t xml:space="preserve">แนวคิดเชิงทฤษฎี โครงการ </w:t>
      </w:r>
      <w:r w:rsidR="00780223">
        <w:t xml:space="preserve">CRMA Smart Cadet Platform </w:t>
      </w:r>
      <w:r w:rsidR="00780223">
        <w:rPr>
          <w:cs/>
        </w:rPr>
        <w:t>ตั้งอยู่บนรากฐานของ 3 ทฤษฎีหลัก ได้แก่ 1) ทฤษฎีเครือข่ายสังคม (</w:t>
      </w:r>
      <w:r w:rsidR="00780223">
        <w:t xml:space="preserve">Social Network Theory) </w:t>
      </w:r>
      <w:r w:rsidR="00780223">
        <w:rPr>
          <w:cs/>
        </w:rPr>
        <w:t>ที่มองว่าประสิทธิภาพและนวัตกรรมขององค์กรเกิดจากการเชื่อมโยงของผู้คน 2) ทฤษฎีเกมมิฟิเคชัน (</w:t>
      </w:r>
      <w:r w:rsidR="00780223">
        <w:t xml:space="preserve">Gamification Theory) </w:t>
      </w:r>
      <w:r w:rsidR="00780223">
        <w:rPr>
          <w:cs/>
        </w:rPr>
        <w:t>ที่ประยุกต์ใช้กลไกของเกม เช่น การแข่งขัน การให้รางวัล เพื่อสร้างแรงจูงใจในการมีส่วนร่วม และ 3) ทฤษฎีชุมชนแห่งการเรียนรู้ (</w:t>
      </w:r>
      <w:r w:rsidR="00780223">
        <w:t xml:space="preserve">Community of Practice - CoP) </w:t>
      </w:r>
      <w:r w:rsidR="00780223">
        <w:rPr>
          <w:cs/>
        </w:rPr>
        <w:t>ที่เชื่อว่าการสร้างความสัมพันธ์ผ่านกิจกรรมนอกหลักสูตรจะส่งผลโดยตรงต่อการพัฒนาภาวะผู้นำและความสามัคคีในหมู่คณะ ซึ่งเป็นคุณสมบัติหัวใจของนายทหาร</w:t>
      </w:r>
    </w:p>
    <w:p w14:paraId="7E6E2199" w14:textId="3E5590B6" w:rsidR="00C8255A" w:rsidRDefault="00780223" w:rsidP="00780223">
      <w:pPr>
        <w:tabs>
          <w:tab w:val="left" w:pos="709"/>
          <w:tab w:val="left" w:pos="1276"/>
        </w:tabs>
        <w:spacing w:line="276" w:lineRule="auto"/>
      </w:pPr>
      <w:r>
        <w:tab/>
      </w:r>
      <w:r>
        <w:tab/>
      </w:r>
      <w:r>
        <w:rPr>
          <w:cs/>
        </w:rPr>
        <w:t xml:space="preserve">สภาพปัจจุบัน ปัจจุบัน รร.จปร. ยังคงพึ่งพาการสื่อสารและบริหารข้อมูลในรูปแบบ </w:t>
      </w:r>
      <w:r>
        <w:t xml:space="preserve">Analog </w:t>
      </w:r>
      <w:r>
        <w:rPr>
          <w:cs/>
        </w:rPr>
        <w:t xml:space="preserve">ทั้งการบริหารตารางการฝึก ข้อมูลผลการเรียน การประสานงานกิจกรรม และการติดตามบุคลากร โดยอาศัย บอร์ดประกาศ กลุ่มไลน์ สเปรดชีต และการบอกปากต่อปาก ก่อให้เกิด </w:t>
      </w:r>
      <w:r>
        <w:t xml:space="preserve">Information Silos </w:t>
      </w:r>
      <w:r>
        <w:rPr>
          <w:cs/>
        </w:rPr>
        <w:t xml:space="preserve">และ </w:t>
      </w:r>
      <w:r>
        <w:t xml:space="preserve">Coordination Friction </w:t>
      </w:r>
      <w:r>
        <w:rPr>
          <w:cs/>
        </w:rPr>
        <w:t xml:space="preserve">ที่ทำให้นักเรียนนายร้อยพลาดโอกาส ผู้บังคับบัญชาขาดข้อมูลในการตัดสินใจ และสถาบันเสียโอกาสในการพัฒนาอย่างยั่งยืน เมื่อเปรียบเทียบกับสถาบันทหารชั้นนำ เช่น </w:t>
      </w:r>
      <w:r>
        <w:t xml:space="preserve">West Point (USA) </w:t>
      </w:r>
      <w:r>
        <w:rPr>
          <w:cs/>
        </w:rPr>
        <w:t xml:space="preserve">และ </w:t>
      </w:r>
      <w:r>
        <w:t xml:space="preserve">Sandhurst (UK) </w:t>
      </w:r>
      <w:r>
        <w:rPr>
          <w:cs/>
        </w:rPr>
        <w:t xml:space="preserve">ที่ใช้ระบบดิจิทัลแบบ </w:t>
      </w:r>
      <w:r>
        <w:t xml:space="preserve">Real-time </w:t>
      </w:r>
      <w:r>
        <w:rPr>
          <w:cs/>
        </w:rPr>
        <w:t xml:space="preserve">มาแล้วกว่าทศวรรษ รร.จปร. มีโอกาสพิเศษในฐานะระบบ </w:t>
      </w:r>
      <w:r>
        <w:t xml:space="preserve">Greenfield </w:t>
      </w:r>
      <w:r>
        <w:rPr>
          <w:cs/>
        </w:rPr>
        <w:t>เพื่อก้าวสู่การเป็นสถาบันการทหารที่ทันสมัยที่สุดในประเทศไทยและเป็นต้นแบบในระดับอาเซียน</w:t>
      </w:r>
    </w:p>
    <w:p w14:paraId="76844236" w14:textId="77777777" w:rsidR="00780223" w:rsidRDefault="00780223" w:rsidP="00780223">
      <w:pPr>
        <w:tabs>
          <w:tab w:val="left" w:pos="709"/>
          <w:tab w:val="left" w:pos="1276"/>
        </w:tabs>
        <w:spacing w:line="276" w:lineRule="auto"/>
      </w:pPr>
    </w:p>
    <w:p w14:paraId="03D1770A" w14:textId="77777777" w:rsidR="00780223" w:rsidRDefault="00780223" w:rsidP="00780223">
      <w:pPr>
        <w:tabs>
          <w:tab w:val="left" w:pos="709"/>
          <w:tab w:val="left" w:pos="1276"/>
        </w:tabs>
        <w:spacing w:line="276" w:lineRule="auto"/>
      </w:pPr>
    </w:p>
    <w:p w14:paraId="79170E97" w14:textId="77777777" w:rsidR="00780223" w:rsidRDefault="00780223" w:rsidP="00780223">
      <w:pPr>
        <w:tabs>
          <w:tab w:val="left" w:pos="709"/>
          <w:tab w:val="left" w:pos="1276"/>
        </w:tabs>
        <w:spacing w:line="276" w:lineRule="auto"/>
      </w:pPr>
    </w:p>
    <w:p w14:paraId="494883CA" w14:textId="77777777" w:rsidR="00780223" w:rsidRDefault="00780223" w:rsidP="00780223">
      <w:pPr>
        <w:tabs>
          <w:tab w:val="left" w:pos="709"/>
          <w:tab w:val="left" w:pos="1276"/>
        </w:tabs>
        <w:spacing w:line="276" w:lineRule="auto"/>
      </w:pPr>
    </w:p>
    <w:p w14:paraId="620BF8F2" w14:textId="77777777" w:rsidR="00C8255A" w:rsidRDefault="00C8255A" w:rsidP="001A1BE6">
      <w:pPr>
        <w:tabs>
          <w:tab w:val="left" w:pos="709"/>
          <w:tab w:val="left" w:pos="1134"/>
        </w:tabs>
        <w:spacing w:line="276" w:lineRule="auto"/>
        <w:rPr>
          <w:cs/>
        </w:rPr>
      </w:pPr>
      <w:r>
        <w:lastRenderedPageBreak/>
        <w:tab/>
        <w:t xml:space="preserve">1.1.2 </w:t>
      </w:r>
      <w:r w:rsidR="00DC50EE">
        <w:rPr>
          <w:rFonts w:hint="cs"/>
          <w:cs/>
        </w:rPr>
        <w:t>ปัญหาและสาเหตุ</w:t>
      </w:r>
    </w:p>
    <w:p w14:paraId="46E84D3D" w14:textId="77777777" w:rsidR="00780223" w:rsidRDefault="00C8255A" w:rsidP="00780223">
      <w:r>
        <w:rPr>
          <w:cs/>
        </w:rPr>
        <w:tab/>
      </w:r>
      <w:r>
        <w:rPr>
          <w:cs/>
        </w:rPr>
        <w:tab/>
      </w:r>
      <w:r w:rsidR="00780223">
        <w:rPr>
          <w:cs/>
        </w:rPr>
        <w:t xml:space="preserve">ปัญหาหลักของ รร.จปร. ในปัจจุบันมิได้จำกัดอยู่เพียงปัญหาเดียว แต่เป็นปัญหาโครงสร้างที่มีสาเหตุรากเหง้าเดียวกัน คือ การไม่มี </w:t>
      </w:r>
      <w:r w:rsidR="00780223">
        <w:t>'</w:t>
      </w:r>
      <w:r w:rsidR="00780223">
        <w:rPr>
          <w:cs/>
        </w:rPr>
        <w:t>แหล่งข้อมูลกลางแบบดิจิทัล (</w:t>
      </w:r>
      <w:r w:rsidR="00780223">
        <w:t xml:space="preserve">Single Source of Truth)' </w:t>
      </w:r>
      <w:r w:rsidR="00780223">
        <w:rPr>
          <w:cs/>
        </w:rPr>
        <w:t>ปัญหาที่ระบุได้ชัดเจน ได้แก่</w:t>
      </w:r>
    </w:p>
    <w:p w14:paraId="58E80828" w14:textId="77777777" w:rsidR="00780223" w:rsidRDefault="00780223" w:rsidP="00780223"/>
    <w:p w14:paraId="588DCF0E" w14:textId="77777777" w:rsidR="00780223" w:rsidRDefault="00780223" w:rsidP="00780223">
      <w:pPr>
        <w:ind w:firstLine="720"/>
      </w:pPr>
      <w:r>
        <w:t xml:space="preserve">(1) </w:t>
      </w:r>
      <w:r>
        <w:rPr>
          <w:cs/>
        </w:rPr>
        <w:t>ตารางการฝึกและเรียนไม่ชัดเจน (</w:t>
      </w:r>
      <w:r>
        <w:t xml:space="preserve">Schedule Opacity): </w:t>
      </w:r>
      <w:r>
        <w:rPr>
          <w:cs/>
        </w:rPr>
        <w:t>ตารางประจำวัน การจัดกำลัง และหน้าที่</w:t>
      </w:r>
      <w:r>
        <w:rPr>
          <w:rFonts w:hint="cs"/>
          <w:cs/>
        </w:rPr>
        <w:t>เวร</w:t>
      </w:r>
      <w:r>
        <w:rPr>
          <w:cs/>
        </w:rPr>
        <w:t xml:space="preserve">ยามถูกสื่อสารผ่านช่องทางที่ไม่เป็นทางการ ทำให้ นนร. ไม่สามารถวางแผนชีวิตประจำวันได้ เป็นสาเหตุของความเครียดลำดับ </w:t>
      </w:r>
      <w:r>
        <w:t>1</w:t>
      </w:r>
    </w:p>
    <w:p w14:paraId="534D34D6" w14:textId="77777777" w:rsidR="00780223" w:rsidRDefault="00780223" w:rsidP="00780223">
      <w:pPr>
        <w:ind w:firstLine="720"/>
      </w:pPr>
      <w:r>
        <w:t xml:space="preserve">(2) </w:t>
      </w:r>
      <w:r>
        <w:rPr>
          <w:cs/>
        </w:rPr>
        <w:t>การเปลี่ยนแปลงตารางล่าช้า (</w:t>
      </w:r>
      <w:r>
        <w:t xml:space="preserve">Late Schedule Changes): </w:t>
      </w:r>
      <w:r>
        <w:rPr>
          <w:cs/>
        </w:rPr>
        <w:t>เมื่อตารางเปลี่ยน ข้อมูลมักส่งผ่านสายการบังคับบัญชาอย่างล่าช้า นนร. บางส่วนไม่ได้รับแจ้งทันเวลา</w:t>
      </w:r>
    </w:p>
    <w:p w14:paraId="53F0CD08" w14:textId="77777777" w:rsidR="00780223" w:rsidRDefault="00780223" w:rsidP="00780223">
      <w:pPr>
        <w:ind w:firstLine="720"/>
      </w:pPr>
      <w:r>
        <w:t xml:space="preserve">(3) </w:t>
      </w:r>
      <w:r>
        <w:rPr>
          <w:cs/>
        </w:rPr>
        <w:t>การเข้าถึงผลการเรียนยุ่งยาก (</w:t>
      </w:r>
      <w:r>
        <w:t xml:space="preserve">Grade Lookup Friction): </w:t>
      </w:r>
      <w:r>
        <w:rPr>
          <w:cs/>
        </w:rPr>
        <w:t>การตรวจผลการเรียนต้องเข้าสู่เว็บไซต์ที่ไม่เหมาะกับมือถือ ทำให้ นนร. ตรวจสอบได้ยาก</w:t>
      </w:r>
      <w:r>
        <w:rPr>
          <w:rFonts w:hint="cs"/>
          <w:cs/>
        </w:rPr>
        <w:t xml:space="preserve"> หรือ ไม่สามารถตรวจสอบได้เลย</w:t>
      </w:r>
    </w:p>
    <w:p w14:paraId="57F69D32" w14:textId="77777777" w:rsidR="00780223" w:rsidRDefault="00780223" w:rsidP="00780223">
      <w:pPr>
        <w:ind w:firstLine="720"/>
      </w:pPr>
      <w:r>
        <w:t xml:space="preserve">(4) </w:t>
      </w:r>
      <w:r>
        <w:rPr>
          <w:cs/>
        </w:rPr>
        <w:t>ช่องว่างในการค้นหากิจกรรม (</w:t>
      </w:r>
      <w:r>
        <w:t xml:space="preserve">Activity Discovery Gap): </w:t>
      </w:r>
      <w:r>
        <w:rPr>
          <w:cs/>
        </w:rPr>
        <w:t>ไม่มีระบบกลางที่ช่วยให้ นนร. ค้นหาหรือเข้าร่วมกิจกรรมจากกองร้อย</w:t>
      </w:r>
      <w:r>
        <w:rPr>
          <w:rFonts w:hint="cs"/>
          <w:cs/>
        </w:rPr>
        <w:t xml:space="preserve"> หรือกองพัน</w:t>
      </w:r>
      <w:r>
        <w:rPr>
          <w:cs/>
        </w:rPr>
        <w:t xml:space="preserve">อื่น ก่อให้เกิดปัญหา </w:t>
      </w:r>
      <w:r>
        <w:t>'</w:t>
      </w:r>
      <w:r>
        <w:rPr>
          <w:cs/>
        </w:rPr>
        <w:t>ไปแล้วเก้อ</w:t>
      </w:r>
      <w:r>
        <w:t xml:space="preserve">' </w:t>
      </w:r>
      <w:r>
        <w:rPr>
          <w:cs/>
        </w:rPr>
        <w:t xml:space="preserve">และ </w:t>
      </w:r>
      <w:r>
        <w:t>Information Silos</w:t>
      </w:r>
    </w:p>
    <w:p w14:paraId="005A3A41" w14:textId="1EE3EF57" w:rsidR="00C8255A" w:rsidRDefault="00780223" w:rsidP="00780223">
      <w:pPr>
        <w:tabs>
          <w:tab w:val="left" w:pos="567"/>
          <w:tab w:val="left" w:pos="1276"/>
        </w:tabs>
        <w:spacing w:line="276" w:lineRule="auto"/>
      </w:pPr>
      <w:r>
        <w:rPr>
          <w:cs/>
        </w:rPr>
        <w:tab/>
      </w:r>
      <w:r>
        <w:rPr>
          <w:rFonts w:hint="cs"/>
          <w:cs/>
        </w:rPr>
        <w:t xml:space="preserve">  </w:t>
      </w:r>
      <w:r>
        <w:t xml:space="preserve">(5) </w:t>
      </w:r>
      <w:r>
        <w:rPr>
          <w:cs/>
        </w:rPr>
        <w:t>ขาดข้อมูลเชิงพฤติกรรม (</w:t>
      </w:r>
      <w:r>
        <w:t xml:space="preserve">No Behavioral Intelligence): </w:t>
      </w:r>
      <w:r>
        <w:rPr>
          <w:cs/>
        </w:rPr>
        <w:t>ผู้บังคับบัญชาขาดข้อมูลเชิงลึก ทำให้ต้องตัดสินใจด้านการจัดสรรงบประมาณและทรัพยากรโดยอาศัยการคาดเดา</w:t>
      </w:r>
    </w:p>
    <w:p w14:paraId="239890FC" w14:textId="77777777" w:rsidR="00780223" w:rsidRDefault="00780223" w:rsidP="00780223">
      <w:pPr>
        <w:tabs>
          <w:tab w:val="left" w:pos="567"/>
          <w:tab w:val="left" w:pos="1276"/>
        </w:tabs>
        <w:spacing w:line="276" w:lineRule="auto"/>
        <w:rPr>
          <w:rFonts w:hint="cs"/>
        </w:rPr>
      </w:pPr>
    </w:p>
    <w:p w14:paraId="20797707" w14:textId="77777777" w:rsidR="00C8255A" w:rsidRDefault="00C8255A" w:rsidP="00B2668C">
      <w:pPr>
        <w:tabs>
          <w:tab w:val="left" w:pos="709"/>
          <w:tab w:val="left" w:pos="1134"/>
        </w:tabs>
        <w:spacing w:line="276" w:lineRule="auto"/>
      </w:pPr>
      <w:r>
        <w:rPr>
          <w:cs/>
        </w:rPr>
        <w:tab/>
      </w:r>
      <w:r>
        <w:t>1.1.3</w:t>
      </w:r>
      <w:r>
        <w:rPr>
          <w:rFonts w:hint="cs"/>
          <w:cs/>
        </w:rPr>
        <w:t xml:space="preserve"> ความจำเป็น/ความต้องการในการวิจัยหรือความสำคัญของโครงการวิจัย</w:t>
      </w:r>
    </w:p>
    <w:p w14:paraId="4EA4C85A" w14:textId="7BBE182B" w:rsidR="00780223" w:rsidRDefault="00C8255A" w:rsidP="00780223">
      <w:pPr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 w:rsidR="00780223">
        <w:rPr>
          <w:cs/>
        </w:rPr>
        <w:t xml:space="preserve">โครงการนี้มีความจำเป็นเร่งด่วนด้วยเหตุผล </w:t>
      </w:r>
      <w:r w:rsidR="00780223">
        <w:t>3</w:t>
      </w:r>
      <w:r w:rsidR="00780223">
        <w:rPr>
          <w:cs/>
        </w:rPr>
        <w:t xml:space="preserve"> ประการ ได้แก่</w:t>
      </w:r>
    </w:p>
    <w:p w14:paraId="7ABF081A" w14:textId="46B22B06" w:rsidR="00780223" w:rsidRDefault="00780223" w:rsidP="00780223">
      <w:r>
        <w:rPr>
          <w:cs/>
        </w:rPr>
        <w:t xml:space="preserve">ประการที่ </w:t>
      </w:r>
      <w:r>
        <w:t xml:space="preserve">1 </w:t>
      </w:r>
      <w:r>
        <w:rPr>
          <w:cs/>
        </w:rPr>
        <w:t>การเปลี่ยนผ่านสู่ดิจิทัล (</w:t>
      </w:r>
      <w:r>
        <w:t xml:space="preserve">Digital Transformation): </w:t>
      </w:r>
      <w:r>
        <w:rPr>
          <w:cs/>
        </w:rPr>
        <w:t xml:space="preserve">ในยุคที่นายทหารต้องเป็นผู้นำในโลกดิจิทัล สถาบันที่หล่อหลอมผู้นำควรสะท้อนความเป็นจริงนั้น การที่ รร.จปร. ยังพึ่งพาระบบ </w:t>
      </w:r>
      <w:r>
        <w:t xml:space="preserve">Analog </w:t>
      </w:r>
      <w:r>
        <w:rPr>
          <w:cs/>
        </w:rPr>
        <w:t>ถือเป็นช่องว่างที่ต้องเร่งปิด</w:t>
      </w:r>
    </w:p>
    <w:p w14:paraId="684951DB" w14:textId="77777777" w:rsidR="00780223" w:rsidRDefault="00780223" w:rsidP="00780223">
      <w:pPr>
        <w:rPr>
          <w:rFonts w:hint="cs"/>
        </w:rPr>
      </w:pPr>
    </w:p>
    <w:p w14:paraId="543D3ED7" w14:textId="3C295355" w:rsidR="00780223" w:rsidRDefault="00780223" w:rsidP="00780223">
      <w:r>
        <w:rPr>
          <w:cs/>
        </w:rPr>
        <w:t xml:space="preserve">ประการที่ </w:t>
      </w:r>
      <w:r>
        <w:t>2</w:t>
      </w:r>
      <w:r>
        <w:rPr>
          <w:cs/>
        </w:rPr>
        <w:t xml:space="preserve"> โอกาส </w:t>
      </w:r>
      <w:r>
        <w:t xml:space="preserve">Greenfield: </w:t>
      </w:r>
      <w:r>
        <w:rPr>
          <w:cs/>
        </w:rPr>
        <w:t>รร.จปร. ไม่มีระบบดิจิทัลเดิมที่ต้องสืบทอด ทำให้สามารถออกแบบและพัฒนาระบบได้อย่างถูกต้องตั้งแต่ต้น โดยไม่ต้องรื้อระบบเก่า</w:t>
      </w:r>
    </w:p>
    <w:p w14:paraId="3472A738" w14:textId="77777777" w:rsidR="00780223" w:rsidRDefault="00780223" w:rsidP="00780223">
      <w:pPr>
        <w:rPr>
          <w:rFonts w:hint="cs"/>
        </w:rPr>
      </w:pPr>
    </w:p>
    <w:p w14:paraId="4CA09D90" w14:textId="77777777" w:rsidR="00780223" w:rsidRDefault="00780223" w:rsidP="00780223">
      <w:r>
        <w:rPr>
          <w:cs/>
        </w:rPr>
        <w:lastRenderedPageBreak/>
        <w:t xml:space="preserve">ประการที่ </w:t>
      </w:r>
      <w:r>
        <w:t xml:space="preserve">3 </w:t>
      </w:r>
      <w:r>
        <w:rPr>
          <w:cs/>
        </w:rPr>
        <w:t>การบริหารที่ขับเคลื่อนด้วยข้อมูล (</w:t>
      </w:r>
      <w:r>
        <w:t xml:space="preserve">Data-Driven Administration): </w:t>
      </w:r>
      <w:r>
        <w:rPr>
          <w:cs/>
        </w:rPr>
        <w:t xml:space="preserve">ความสำคัญของโครงการอยู่ที่ </w:t>
      </w:r>
      <w:r>
        <w:t>'</w:t>
      </w:r>
      <w:r>
        <w:rPr>
          <w:cs/>
        </w:rPr>
        <w:t>ข้อมูล</w:t>
      </w:r>
      <w:r>
        <w:t xml:space="preserve">' </w:t>
      </w:r>
      <w:r>
        <w:rPr>
          <w:cs/>
        </w:rPr>
        <w:t>ที่ระบบจะสร้างขึ้น ซึ่งจะช่วยให้ รร.จปร. สามารถจัดสรรทรัพยากรได้อย่างแม่นยำ ออกแบบกิจกรรมที่ตอบโจทย์ และเข้าใจสุขภาวะ (</w:t>
      </w:r>
      <w:r>
        <w:t xml:space="preserve">Well-being) </w:t>
      </w:r>
      <w:r>
        <w:rPr>
          <w:cs/>
        </w:rPr>
        <w:t>ของ นนร.</w:t>
      </w:r>
      <w:r>
        <w:t xml:space="preserve">, </w:t>
      </w:r>
      <w:r>
        <w:rPr>
          <w:rFonts w:hint="cs"/>
          <w:cs/>
        </w:rPr>
        <w:t>นายทหารปกครอง</w:t>
      </w:r>
      <w:r>
        <w:t>,</w:t>
      </w:r>
      <w:r>
        <w:rPr>
          <w:rFonts w:hint="cs"/>
          <w:cs/>
        </w:rPr>
        <w:t xml:space="preserve"> กำลังพลและข้าราชการภายในโรงเรียน</w:t>
      </w:r>
      <w:r>
        <w:t xml:space="preserve"> </w:t>
      </w:r>
      <w:r>
        <w:rPr>
          <w:rFonts w:hint="cs"/>
          <w:cs/>
        </w:rPr>
        <w:t>และ ผู้บังคับบัญชา</w:t>
      </w:r>
      <w:r>
        <w:rPr>
          <w:cs/>
        </w:rPr>
        <w:t xml:space="preserve"> ได้ลึกซึ้งยิ่งขึ้น</w:t>
      </w:r>
    </w:p>
    <w:p w14:paraId="6ED80FD9" w14:textId="48C986E3" w:rsidR="00C8255A" w:rsidRDefault="00C8255A" w:rsidP="002736C2">
      <w:pPr>
        <w:tabs>
          <w:tab w:val="left" w:pos="709"/>
          <w:tab w:val="left" w:pos="1276"/>
        </w:tabs>
        <w:spacing w:line="276" w:lineRule="auto"/>
        <w:rPr>
          <w:cs/>
        </w:rPr>
      </w:pPr>
    </w:p>
    <w:p w14:paraId="71E4EAEB" w14:textId="77777777" w:rsidR="00432C10" w:rsidRPr="00C8255A" w:rsidRDefault="00432C10" w:rsidP="002736C2">
      <w:pPr>
        <w:tabs>
          <w:tab w:val="left" w:pos="709"/>
          <w:tab w:val="left" w:pos="1276"/>
        </w:tabs>
        <w:spacing w:before="320" w:line="276" w:lineRule="auto"/>
        <w:jc w:val="both"/>
        <w:rPr>
          <w:rFonts w:hint="cs"/>
          <w:b/>
          <w:bCs/>
          <w:cs/>
        </w:rPr>
      </w:pPr>
      <w:r w:rsidRPr="00C8255A">
        <w:rPr>
          <w:b/>
          <w:bCs/>
        </w:rPr>
        <w:t xml:space="preserve">1.2 </w:t>
      </w:r>
      <w:r w:rsidR="00F463D3" w:rsidRPr="00C8255A">
        <w:rPr>
          <w:rFonts w:hint="cs"/>
          <w:b/>
          <w:bCs/>
          <w:cs/>
        </w:rPr>
        <w:t>วัตถุประสงค์การวิจัย</w:t>
      </w:r>
      <w:r w:rsidR="0018630A">
        <w:rPr>
          <w:b/>
          <w:bCs/>
        </w:rPr>
        <w:t xml:space="preserve"> (</w:t>
      </w:r>
      <w:r w:rsidR="0018630A">
        <w:rPr>
          <w:rFonts w:hint="cs"/>
          <w:b/>
          <w:bCs/>
          <w:cs/>
        </w:rPr>
        <w:t>ล้อตามสมมติฐานแต่เพิ่มคำว่า “เพื่อศึกษา/ เพื่อวิเคราะห์ หรือ เพื่อค้นหา” ไว้ด้านหน้า)</w:t>
      </w:r>
    </w:p>
    <w:p w14:paraId="0CB4C6EC" w14:textId="3FEF5A53" w:rsidR="00780223" w:rsidRDefault="00780223" w:rsidP="00780223">
      <w:pPr>
        <w:ind w:firstLine="720"/>
      </w:pPr>
      <w:r>
        <w:t xml:space="preserve">1.2.1 </w:t>
      </w:r>
      <w:r>
        <w:rPr>
          <w:cs/>
        </w:rPr>
        <w:t xml:space="preserve">เพื่อออกแบบและพัฒนาระบบ </w:t>
      </w:r>
      <w:r>
        <w:t xml:space="preserve">CRMA Smart Cadet Platform </w:t>
      </w:r>
      <w:r>
        <w:rPr>
          <w:cs/>
        </w:rPr>
        <w:t>ซึ่งเป็นระบบนิเวศดิจิทัล (</w:t>
      </w:r>
      <w:r>
        <w:t xml:space="preserve">Digital Ecosystem) </w:t>
      </w:r>
      <w:r>
        <w:rPr>
          <w:cs/>
        </w:rPr>
        <w:t xml:space="preserve">แบบ </w:t>
      </w:r>
      <w:r>
        <w:t>Single Source of Truth</w:t>
      </w:r>
      <w:r w:rsidR="00BB73C7">
        <w:t xml:space="preserve"> </w:t>
      </w:r>
      <w:r w:rsidR="00BB73C7">
        <w:rPr>
          <w:rFonts w:hint="cs"/>
          <w:cs/>
        </w:rPr>
        <w:t xml:space="preserve">หรือ </w:t>
      </w:r>
      <w:r w:rsidR="00BB73C7">
        <w:t>One-stop Digital Service</w:t>
      </w:r>
      <w:r>
        <w:t xml:space="preserve"> </w:t>
      </w:r>
      <w:r>
        <w:rPr>
          <w:cs/>
        </w:rPr>
        <w:t xml:space="preserve">สำหรับ รร.จปร. ครอบคลุมด้านตารางการฝึก ผลการเรียน และพอร์ตโฟลิโอนักเรียนนายร้อย ผ่านช่องทาง </w:t>
      </w:r>
      <w:r>
        <w:t xml:space="preserve">LINE OA </w:t>
      </w:r>
      <w:r>
        <w:rPr>
          <w:cs/>
        </w:rPr>
        <w:t>แอปพลิเคชันมือถือ และเว็บพอร์ทัล</w:t>
      </w:r>
    </w:p>
    <w:p w14:paraId="0E3FF62F" w14:textId="77777777" w:rsidR="00780223" w:rsidRDefault="00780223" w:rsidP="00780223"/>
    <w:p w14:paraId="46D42BDF" w14:textId="06E3C4AA" w:rsidR="00780223" w:rsidRDefault="00780223" w:rsidP="00BB73C7">
      <w:pPr>
        <w:ind w:firstLine="720"/>
      </w:pPr>
      <w:r>
        <w:t>1.2.2</w:t>
      </w:r>
      <w:r>
        <w:rPr>
          <w:cs/>
        </w:rPr>
        <w:t xml:space="preserve"> เพื่อพัฒนาโมดูล </w:t>
      </w:r>
      <w:r>
        <w:t xml:space="preserve">CRMA Sport &amp; Activity Hub </w:t>
      </w:r>
      <w:r>
        <w:rPr>
          <w:cs/>
        </w:rPr>
        <w:t>ที่เป็นแพลตฟอร์มชุมชนสำหรับ</w:t>
      </w:r>
      <w:r w:rsidR="00BB73C7">
        <w:rPr>
          <w:cs/>
        </w:rPr>
        <w:t>สร้างและเข้าร่วมกิจกรรมกีฬาและกิจกรรมนอกหลักสูตร</w:t>
      </w:r>
      <w:r>
        <w:rPr>
          <w:cs/>
        </w:rPr>
        <w:t xml:space="preserve"> โดยนำกลไกเกมมิฟิเคชัน (</w:t>
      </w:r>
      <w:r>
        <w:t xml:space="preserve">Gamification) </w:t>
      </w:r>
      <w:r>
        <w:rPr>
          <w:cs/>
        </w:rPr>
        <w:t xml:space="preserve">ได้แก่ ระบบคะแนนสะสม </w:t>
      </w:r>
      <w:r>
        <w:t xml:space="preserve">Leaderboard </w:t>
      </w:r>
      <w:r>
        <w:rPr>
          <w:cs/>
        </w:rPr>
        <w:t xml:space="preserve">และ </w:t>
      </w:r>
      <w:r>
        <w:t xml:space="preserve">Badges </w:t>
      </w:r>
      <w:r>
        <w:rPr>
          <w:cs/>
        </w:rPr>
        <w:t>มาใช้เพื่อเพิ่มการมีส่วนร่วมของนักเรียนนายร้อย</w:t>
      </w:r>
    </w:p>
    <w:p w14:paraId="54A3F472" w14:textId="77777777" w:rsidR="00780223" w:rsidRDefault="00780223" w:rsidP="00780223"/>
    <w:p w14:paraId="30E5A743" w14:textId="70AC3B23" w:rsidR="00780223" w:rsidRDefault="00780223" w:rsidP="00780223">
      <w:pPr>
        <w:ind w:firstLine="720"/>
      </w:pPr>
      <w:r>
        <w:t xml:space="preserve">1.2.3 </w:t>
      </w:r>
      <w:r>
        <w:rPr>
          <w:cs/>
        </w:rPr>
        <w:t xml:space="preserve">เพื่อวิเคราะห์ข้อมูลพฤติกรรมการมีส่วนร่วมของนักเรียนนายร้อย โดยใช้ </w:t>
      </w:r>
      <w:r>
        <w:t xml:space="preserve">Social Network Analysis </w:t>
      </w:r>
      <w:r>
        <w:rPr>
          <w:cs/>
        </w:rPr>
        <w:t xml:space="preserve">และ </w:t>
      </w:r>
      <w:r>
        <w:t xml:space="preserve">Behavioral Intelligence Dashboard </w:t>
      </w:r>
      <w:r>
        <w:rPr>
          <w:cs/>
        </w:rPr>
        <w:t>สำหรับสนับสนุนการตัดสินใจเชิงนโยบายของผู้บังคับบัญชา</w:t>
      </w:r>
    </w:p>
    <w:p w14:paraId="46C8D511" w14:textId="77777777" w:rsidR="00BB73C7" w:rsidRDefault="00BB73C7" w:rsidP="00780223">
      <w:pPr>
        <w:ind w:firstLine="720"/>
      </w:pPr>
    </w:p>
    <w:p w14:paraId="4777FD04" w14:textId="45EEBC59" w:rsidR="00BB73C7" w:rsidRDefault="00BB73C7" w:rsidP="00BB73C7">
      <w:pPr>
        <w:ind w:firstLine="720"/>
      </w:pPr>
      <w:r>
        <w:t>1.2.4</w:t>
      </w:r>
      <w:r>
        <w:rPr>
          <w:cs/>
        </w:rPr>
        <w:t xml:space="preserve"> เพื่อพัฒนา </w:t>
      </w:r>
      <w:r>
        <w:t xml:space="preserve">Cadet Portfolio </w:t>
      </w:r>
      <w:r>
        <w:rPr>
          <w:cs/>
        </w:rPr>
        <w:t>ดิจิทัลที่รวบรวมข้อมูลด้านวิชาการ กายภาพ</w:t>
      </w:r>
      <w:r>
        <w:t xml:space="preserve"> </w:t>
      </w:r>
      <w:r>
        <w:rPr>
          <w:cs/>
        </w:rPr>
        <w:t>และกิจกรรมของนักเรียนนายร้อยไว้ในที่เดียว</w:t>
      </w:r>
      <w:r>
        <w:t xml:space="preserve"> </w:t>
      </w:r>
      <w:r>
        <w:rPr>
          <w:cs/>
        </w:rPr>
        <w:t>เพื่อสนับสนุนการประเมินคุณลักษณะผู้นำและการตัดสินใจเชิงนโยบายของผู้บังคับบัญชา</w:t>
      </w:r>
    </w:p>
    <w:p w14:paraId="7C46BB4B" w14:textId="77777777" w:rsidR="00BB73C7" w:rsidRDefault="00BB73C7" w:rsidP="00BB73C7">
      <w:pPr>
        <w:ind w:firstLine="720"/>
      </w:pPr>
    </w:p>
    <w:p w14:paraId="5E35B6A4" w14:textId="77777777" w:rsidR="00BB73C7" w:rsidRDefault="00BB73C7" w:rsidP="00BB73C7">
      <w:pPr>
        <w:ind w:firstLine="720"/>
      </w:pPr>
    </w:p>
    <w:p w14:paraId="72391957" w14:textId="77777777" w:rsidR="00BB73C7" w:rsidRDefault="00BB73C7" w:rsidP="00BB73C7">
      <w:pPr>
        <w:ind w:firstLine="720"/>
      </w:pPr>
    </w:p>
    <w:p w14:paraId="49E28F54" w14:textId="77777777" w:rsidR="00BB73C7" w:rsidRDefault="00BB73C7" w:rsidP="00BB73C7">
      <w:pPr>
        <w:ind w:firstLine="720"/>
      </w:pPr>
    </w:p>
    <w:p w14:paraId="0BB0283E" w14:textId="77777777" w:rsidR="00116C1E" w:rsidRPr="00C8255A" w:rsidRDefault="00116C1E" w:rsidP="002736C2">
      <w:pPr>
        <w:tabs>
          <w:tab w:val="left" w:pos="709"/>
          <w:tab w:val="left" w:pos="1276"/>
        </w:tabs>
        <w:spacing w:before="320" w:line="276" w:lineRule="auto"/>
        <w:jc w:val="both"/>
        <w:rPr>
          <w:b/>
          <w:bCs/>
        </w:rPr>
      </w:pPr>
      <w:r w:rsidRPr="00C8255A">
        <w:rPr>
          <w:b/>
          <w:bCs/>
        </w:rPr>
        <w:lastRenderedPageBreak/>
        <w:t>1.</w:t>
      </w:r>
      <w:r>
        <w:rPr>
          <w:b/>
          <w:bCs/>
        </w:rPr>
        <w:t>3</w:t>
      </w:r>
      <w:r w:rsidRPr="00C8255A">
        <w:rPr>
          <w:b/>
          <w:bCs/>
        </w:rPr>
        <w:t xml:space="preserve"> </w:t>
      </w:r>
      <w:r>
        <w:rPr>
          <w:rFonts w:hint="cs"/>
          <w:b/>
          <w:bCs/>
          <w:cs/>
        </w:rPr>
        <w:t>ขอบเขต</w:t>
      </w:r>
      <w:r w:rsidRPr="00C8255A">
        <w:rPr>
          <w:rFonts w:hint="cs"/>
          <w:b/>
          <w:bCs/>
          <w:cs/>
        </w:rPr>
        <w:t>การวิจัย</w:t>
      </w:r>
    </w:p>
    <w:p w14:paraId="4C2050D7" w14:textId="77777777" w:rsidR="00780223" w:rsidRDefault="00116C1E" w:rsidP="00780223">
      <w:r>
        <w:rPr>
          <w:rFonts w:hint="cs"/>
          <w:cs/>
        </w:rPr>
        <w:t xml:space="preserve">        </w:t>
      </w:r>
      <w:r w:rsidR="00474938">
        <w:tab/>
      </w:r>
      <w:r w:rsidRPr="00116C1E">
        <w:rPr>
          <w:b/>
          <w:bCs/>
        </w:rPr>
        <w:t>1.</w:t>
      </w:r>
      <w:r w:rsidR="002264BD">
        <w:rPr>
          <w:b/>
          <w:bCs/>
        </w:rPr>
        <w:t>3</w:t>
      </w:r>
      <w:r w:rsidRPr="00116C1E">
        <w:rPr>
          <w:b/>
          <w:bCs/>
        </w:rPr>
        <w:t xml:space="preserve">.1 </w:t>
      </w:r>
      <w:r w:rsidRPr="00116C1E">
        <w:rPr>
          <w:rFonts w:hint="cs"/>
          <w:b/>
          <w:bCs/>
          <w:cs/>
        </w:rPr>
        <w:t>รูปแบบการวิจัย</w:t>
      </w:r>
      <w:r w:rsidR="002736C2">
        <w:rPr>
          <w:rFonts w:hint="cs"/>
          <w:cs/>
        </w:rPr>
        <w:t xml:space="preserve"> </w:t>
      </w:r>
    </w:p>
    <w:p w14:paraId="0BD6C8C2" w14:textId="74FDEAA9" w:rsidR="00780223" w:rsidRDefault="00780223" w:rsidP="00780223">
      <w:pPr>
        <w:ind w:firstLine="720"/>
      </w:pPr>
      <w:r>
        <w:rPr>
          <w:cs/>
        </w:rPr>
        <w:t>การศึกษาวิจัยครั้งนี้ใช้ระเบียบวิธีวิจัยแบบผสมผสาน (</w:t>
      </w:r>
      <w:r>
        <w:t xml:space="preserve">Mixed-Methods Research) </w:t>
      </w:r>
      <w:r>
        <w:rPr>
          <w:cs/>
        </w:rPr>
        <w:t>ประกอบด้วยการวิจัยและพัฒนา (</w:t>
      </w:r>
      <w:r>
        <w:t xml:space="preserve">Research and Development - R&amp;D) </w:t>
      </w:r>
      <w:r>
        <w:rPr>
          <w:cs/>
        </w:rPr>
        <w:t>เพื่อสร้างนวัตกรรมต้นแบบ (</w:t>
      </w:r>
      <w:r>
        <w:t xml:space="preserve">Prototype) </w:t>
      </w:r>
      <w:r>
        <w:rPr>
          <w:cs/>
        </w:rPr>
        <w:t>การวิจัยเชิงคุณภาพ (</w:t>
      </w:r>
      <w:r>
        <w:t xml:space="preserve">Qualitative Research) </w:t>
      </w:r>
      <w:r>
        <w:rPr>
          <w:cs/>
        </w:rPr>
        <w:t>ผ่านการสัมภาษณ์กลุ่มย่อย (</w:t>
      </w:r>
      <w:r>
        <w:t xml:space="preserve">Focus Group) </w:t>
      </w:r>
      <w:r>
        <w:rPr>
          <w:cs/>
        </w:rPr>
        <w:t xml:space="preserve">เพื่อรวบรวม </w:t>
      </w:r>
      <w:r>
        <w:t xml:space="preserve">User Requirements </w:t>
      </w:r>
      <w:r>
        <w:rPr>
          <w:cs/>
        </w:rPr>
        <w:t>และการวิจัยเชิงปริมาณ (</w:t>
      </w:r>
      <w:r>
        <w:t xml:space="preserve">Quantitative Research) </w:t>
      </w:r>
      <w:r>
        <w:rPr>
          <w:cs/>
        </w:rPr>
        <w:t>เพื่อวัดประสิทธิผลของระบบโดยเปรียบเทียบข้อมูลก่อนและหลังการใช้งาน (</w:t>
      </w:r>
      <w:r>
        <w:t>Pre-test &amp; Post-test)</w:t>
      </w:r>
    </w:p>
    <w:p w14:paraId="00047D3D" w14:textId="49E067F5" w:rsidR="00116C1E" w:rsidRDefault="00116C1E" w:rsidP="002736C2">
      <w:pPr>
        <w:tabs>
          <w:tab w:val="left" w:pos="709"/>
          <w:tab w:val="left" w:pos="1276"/>
        </w:tabs>
        <w:spacing w:line="276" w:lineRule="auto"/>
        <w:rPr>
          <w:rFonts w:hint="cs"/>
          <w:cs/>
        </w:rPr>
      </w:pPr>
    </w:p>
    <w:p w14:paraId="34C26B48" w14:textId="77777777" w:rsidR="00BB73C7" w:rsidRDefault="00116C1E" w:rsidP="00B2668C">
      <w:pPr>
        <w:tabs>
          <w:tab w:val="left" w:pos="709"/>
          <w:tab w:val="left" w:pos="1134"/>
        </w:tabs>
        <w:spacing w:line="276" w:lineRule="auto"/>
      </w:pPr>
      <w:r>
        <w:rPr>
          <w:rFonts w:hint="cs"/>
          <w:cs/>
        </w:rPr>
        <w:t xml:space="preserve">        </w:t>
      </w:r>
      <w:r w:rsidR="00474938">
        <w:tab/>
      </w:r>
      <w:r w:rsidRPr="00116C1E">
        <w:rPr>
          <w:b/>
          <w:bCs/>
        </w:rPr>
        <w:t>1.</w:t>
      </w:r>
      <w:r w:rsidR="00474938">
        <w:rPr>
          <w:b/>
          <w:bCs/>
        </w:rPr>
        <w:t>3</w:t>
      </w:r>
      <w:r w:rsidRPr="00116C1E">
        <w:rPr>
          <w:b/>
          <w:bCs/>
        </w:rPr>
        <w:t xml:space="preserve">.2 </w:t>
      </w:r>
      <w:r w:rsidR="00CD7E56">
        <w:rPr>
          <w:rFonts w:hint="cs"/>
          <w:b/>
          <w:bCs/>
          <w:cs/>
        </w:rPr>
        <w:t>ประชากรและกลุ่มตัวอย่าง</w:t>
      </w:r>
      <w:r>
        <w:rPr>
          <w:rFonts w:hint="cs"/>
          <w:cs/>
        </w:rPr>
        <w:t xml:space="preserve"> </w:t>
      </w:r>
    </w:p>
    <w:p w14:paraId="47452ECE" w14:textId="219A8372" w:rsidR="00474938" w:rsidRDefault="00BB73C7" w:rsidP="00B2668C">
      <w:pPr>
        <w:tabs>
          <w:tab w:val="left" w:pos="709"/>
          <w:tab w:val="left" w:pos="1134"/>
        </w:tabs>
        <w:spacing w:line="276" w:lineRule="auto"/>
      </w:pPr>
      <w:r>
        <w:rPr>
          <w:cs/>
        </w:rPr>
        <w:tab/>
      </w:r>
      <w:r>
        <w:rPr>
          <w:cs/>
        </w:rPr>
        <w:t xml:space="preserve">ประชากร คือ นักเรียนนายร้อย (นนร.) อาจารย์ผู้สอน ผู้บังคับบัญชา และเจ้าหน้าที่ฝ่ายบริหารของ รร.จปร. ทั้งหมด กลุ่มตัวอย่างในระยะ </w:t>
      </w:r>
      <w:r>
        <w:t xml:space="preserve">Proof of Concept (POC) </w:t>
      </w:r>
      <w:r>
        <w:rPr>
          <w:cs/>
        </w:rPr>
        <w:t xml:space="preserve">คือ นนร. </w:t>
      </w:r>
      <w:r>
        <w:t xml:space="preserve">1 </w:t>
      </w:r>
      <w:r>
        <w:rPr>
          <w:cs/>
        </w:rPr>
        <w:t xml:space="preserve">กองร้อย (ประมาณ </w:t>
      </w:r>
      <w:r>
        <w:t xml:space="preserve">80-120 </w:t>
      </w:r>
      <w:r>
        <w:rPr>
          <w:cs/>
        </w:rPr>
        <w:t xml:space="preserve">นาย) พร้อมผู้บังคับกองร้อย ระยะเวลาวิจัย </w:t>
      </w:r>
      <w:r>
        <w:rPr>
          <w:rFonts w:hint="cs"/>
          <w:cs/>
        </w:rPr>
        <w:t>8</w:t>
      </w:r>
      <w:r>
        <w:t xml:space="preserve"> </w:t>
      </w:r>
      <w:r>
        <w:rPr>
          <w:rFonts w:hint="cs"/>
          <w:cs/>
        </w:rPr>
        <w:t>เดือน</w:t>
      </w:r>
    </w:p>
    <w:p w14:paraId="44215DAB" w14:textId="0B71FF5A" w:rsidR="00474938" w:rsidRDefault="00474938" w:rsidP="00B2668C">
      <w:pPr>
        <w:tabs>
          <w:tab w:val="left" w:pos="709"/>
          <w:tab w:val="left" w:pos="1134"/>
        </w:tabs>
        <w:spacing w:line="276" w:lineRule="auto"/>
      </w:pPr>
      <w:r>
        <w:t xml:space="preserve"> </w:t>
      </w:r>
      <w:r>
        <w:tab/>
      </w:r>
      <w:r w:rsidR="00116C1E" w:rsidRPr="00CD7E56">
        <w:rPr>
          <w:b/>
          <w:bCs/>
        </w:rPr>
        <w:t>1.</w:t>
      </w:r>
      <w:r>
        <w:rPr>
          <w:b/>
          <w:bCs/>
        </w:rPr>
        <w:t>3</w:t>
      </w:r>
      <w:r w:rsidR="00116C1E" w:rsidRPr="00CD7E56">
        <w:rPr>
          <w:b/>
          <w:bCs/>
        </w:rPr>
        <w:t xml:space="preserve">.3 </w:t>
      </w:r>
      <w:r w:rsidR="00CD7E56">
        <w:rPr>
          <w:rFonts w:hint="cs"/>
          <w:b/>
          <w:bCs/>
          <w:cs/>
        </w:rPr>
        <w:t>ตัวแปร</w:t>
      </w:r>
      <w:r w:rsidR="00116C1E">
        <w:rPr>
          <w:rFonts w:hint="cs"/>
          <w:cs/>
        </w:rPr>
        <w:t xml:space="preserve"> </w:t>
      </w:r>
    </w:p>
    <w:p w14:paraId="6C521084" w14:textId="77777777" w:rsidR="00BB73C7" w:rsidRDefault="00491338" w:rsidP="00BB73C7">
      <w:r>
        <w:tab/>
      </w:r>
      <w:r>
        <w:tab/>
      </w:r>
      <w:r w:rsidR="00BB73C7">
        <w:rPr>
          <w:cs/>
        </w:rPr>
        <w:t xml:space="preserve">ตัวแปรต้น คือ แพลตฟอร์ม </w:t>
      </w:r>
      <w:r w:rsidR="00BB73C7">
        <w:t xml:space="preserve">CRMA Smart Cadet Platform </w:t>
      </w:r>
      <w:r w:rsidR="00BB73C7">
        <w:rPr>
          <w:cs/>
        </w:rPr>
        <w:t>และฟังก์ชันต่างๆ ได้แก่ ระบบตาราง (</w:t>
      </w:r>
      <w:r w:rsidR="00BB73C7">
        <w:t xml:space="preserve">Master Schedule) </w:t>
      </w:r>
      <w:r w:rsidR="00BB73C7">
        <w:rPr>
          <w:cs/>
        </w:rPr>
        <w:t>ระบบผลการเรียน (</w:t>
      </w:r>
      <w:r w:rsidR="00BB73C7">
        <w:t xml:space="preserve">Grade Viewer) </w:t>
      </w:r>
      <w:r w:rsidR="00BB73C7">
        <w:rPr>
          <w:cs/>
        </w:rPr>
        <w:t>และโมดูลกิจกรรม (</w:t>
      </w:r>
      <w:r w:rsidR="00BB73C7">
        <w:t xml:space="preserve">Sport &amp; Activity Hub </w:t>
      </w:r>
      <w:r w:rsidR="00BB73C7">
        <w:rPr>
          <w:cs/>
        </w:rPr>
        <w:t xml:space="preserve">พร้อม </w:t>
      </w:r>
      <w:r w:rsidR="00BB73C7">
        <w:t>Gamification)</w:t>
      </w:r>
    </w:p>
    <w:p w14:paraId="4F133FBD" w14:textId="23508414" w:rsidR="00491338" w:rsidRPr="00BB73C7" w:rsidRDefault="00491338" w:rsidP="00491338">
      <w:pPr>
        <w:tabs>
          <w:tab w:val="left" w:pos="709"/>
          <w:tab w:val="left" w:pos="1276"/>
        </w:tabs>
        <w:spacing w:line="276" w:lineRule="auto"/>
      </w:pPr>
    </w:p>
    <w:p w14:paraId="3336F41A" w14:textId="167944C2" w:rsidR="00BB73C7" w:rsidRDefault="00491338" w:rsidP="00BB73C7">
      <w:pPr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 w:rsidR="00BB73C7">
        <w:rPr>
          <w:cs/>
        </w:rPr>
        <w:t xml:space="preserve">ตัวแปรตาม </w:t>
      </w:r>
      <w:r w:rsidR="00BB73C7">
        <w:rPr>
          <w:rFonts w:hint="cs"/>
          <w:cs/>
        </w:rPr>
        <w:t>คือ</w:t>
      </w:r>
    </w:p>
    <w:p w14:paraId="41DC0D2A" w14:textId="77777777" w:rsidR="00BB73C7" w:rsidRDefault="00BB73C7" w:rsidP="00BB73C7">
      <w:r>
        <w:rPr>
          <w:cs/>
        </w:rPr>
        <w:t>(</w:t>
      </w:r>
      <w:r>
        <w:t xml:space="preserve">1) </w:t>
      </w:r>
      <w:r>
        <w:rPr>
          <w:cs/>
        </w:rPr>
        <w:t xml:space="preserve">อัตราการเข้าร่วมกิจกรรมนอกหลักสูตรเฉลี่ยต่อคนต่อเดือน </w:t>
      </w:r>
    </w:p>
    <w:p w14:paraId="26DF56E3" w14:textId="77777777" w:rsidR="00BB73C7" w:rsidRDefault="00BB73C7" w:rsidP="00BB73C7">
      <w:r>
        <w:rPr>
          <w:cs/>
        </w:rPr>
        <w:t>(</w:t>
      </w:r>
      <w:r>
        <w:t xml:space="preserve">2) </w:t>
      </w:r>
      <w:r>
        <w:rPr>
          <w:cs/>
        </w:rPr>
        <w:t>ประสิทธิภาพการสื่อสารตาราง วัดจากเวลาตั้งแต่แก้ไขตารางถึงการรับแจ้งของ นนร. (</w:t>
      </w:r>
      <w:r>
        <w:t xml:space="preserve">Broadcast Latency) </w:t>
      </w:r>
    </w:p>
    <w:p w14:paraId="375FF4B3" w14:textId="31F1DE06" w:rsidR="00BB73C7" w:rsidRDefault="00BB73C7" w:rsidP="00BB73C7">
      <w:r>
        <w:t xml:space="preserve">(3) </w:t>
      </w:r>
      <w:r>
        <w:rPr>
          <w:cs/>
        </w:rPr>
        <w:t>ความพึงพอใจของผู้ใช้งาน (</w:t>
      </w:r>
      <w:r>
        <w:t>User Satisfaction Score)</w:t>
      </w:r>
    </w:p>
    <w:p w14:paraId="30810E9A" w14:textId="773B4865" w:rsidR="00491338" w:rsidRDefault="00491338" w:rsidP="00491338">
      <w:pPr>
        <w:tabs>
          <w:tab w:val="left" w:pos="709"/>
          <w:tab w:val="left" w:pos="1276"/>
        </w:tabs>
        <w:spacing w:line="276" w:lineRule="auto"/>
      </w:pPr>
    </w:p>
    <w:p w14:paraId="6379258C" w14:textId="77777777" w:rsidR="00FD6656" w:rsidRDefault="00491338" w:rsidP="00FD6656">
      <w:r>
        <w:rPr>
          <w:cs/>
        </w:rPr>
        <w:tab/>
      </w:r>
      <w:r>
        <w:rPr>
          <w:cs/>
        </w:rPr>
        <w:tab/>
      </w:r>
      <w:r w:rsidR="00FD6656">
        <w:rPr>
          <w:cs/>
        </w:rPr>
        <w:t>กรอบแนวคิดในการวิจัย: ปัจจัยนำเข้า (</w:t>
      </w:r>
      <w:r w:rsidR="00FD6656">
        <w:t xml:space="preserve">Input) </w:t>
      </w:r>
      <w:r w:rsidR="00FD6656">
        <w:rPr>
          <w:cs/>
        </w:rPr>
        <w:t xml:space="preserve">คือปัญหา </w:t>
      </w:r>
      <w:r w:rsidR="00FD6656">
        <w:t xml:space="preserve">Information Friction </w:t>
      </w:r>
      <w:r w:rsidR="00FD6656">
        <w:rPr>
          <w:cs/>
        </w:rPr>
        <w:t>นำไปสู่กระบวนการ (</w:t>
      </w:r>
      <w:r w:rsidR="00FD6656">
        <w:t xml:space="preserve">Process) </w:t>
      </w:r>
      <w:r w:rsidR="00FD6656">
        <w:rPr>
          <w:cs/>
        </w:rPr>
        <w:t>การพัฒนาแพลตฟอร์มดิจิทัล เกิดผลผลิต (</w:t>
      </w:r>
      <w:r w:rsidR="00FD6656">
        <w:t xml:space="preserve">Output) </w:t>
      </w:r>
      <w:r w:rsidR="00FD6656">
        <w:rPr>
          <w:cs/>
        </w:rPr>
        <w:t>คือการมีส่วนร่วมที่เพิ่มขึ้นและฐานข้อมูลพฤติกรรม ส่งผลต่อผลลัพธ์ (</w:t>
      </w:r>
      <w:r w:rsidR="00FD6656">
        <w:t xml:space="preserve">Outcome) </w:t>
      </w:r>
      <w:r w:rsidR="00FD6656">
        <w:rPr>
          <w:cs/>
        </w:rPr>
        <w:t xml:space="preserve">คือ </w:t>
      </w:r>
      <w:r w:rsidR="00FD6656">
        <w:t xml:space="preserve">Data-Driven Administration </w:t>
      </w:r>
      <w:r w:rsidR="00FD6656">
        <w:rPr>
          <w:cs/>
        </w:rPr>
        <w:t>และสุขภาวะองค์กรที่ยั่งยืน</w:t>
      </w:r>
    </w:p>
    <w:p w14:paraId="6219F4B9" w14:textId="39A247B9" w:rsidR="00491338" w:rsidRDefault="00491338" w:rsidP="00491338">
      <w:pPr>
        <w:tabs>
          <w:tab w:val="left" w:pos="709"/>
          <w:tab w:val="left" w:pos="1276"/>
        </w:tabs>
        <w:spacing w:line="276" w:lineRule="auto"/>
        <w:rPr>
          <w:rFonts w:hint="cs"/>
          <w:cs/>
        </w:rPr>
      </w:pPr>
    </w:p>
    <w:p w14:paraId="6392D7D4" w14:textId="1BEF3CF0" w:rsidR="00491338" w:rsidRDefault="00474938" w:rsidP="00FD6656">
      <w:pPr>
        <w:tabs>
          <w:tab w:val="left" w:pos="709"/>
          <w:tab w:val="left" w:pos="1134"/>
        </w:tabs>
        <w:spacing w:line="276" w:lineRule="auto"/>
      </w:pPr>
      <w:r>
        <w:tab/>
      </w:r>
      <w:r w:rsidRPr="00CD7E56">
        <w:rPr>
          <w:b/>
          <w:bCs/>
        </w:rPr>
        <w:t>1.</w:t>
      </w:r>
      <w:r>
        <w:rPr>
          <w:b/>
          <w:bCs/>
        </w:rPr>
        <w:t>3</w:t>
      </w:r>
      <w:r w:rsidRPr="00CD7E56">
        <w:rPr>
          <w:b/>
          <w:bCs/>
        </w:rPr>
        <w:t>.</w:t>
      </w:r>
      <w:r>
        <w:rPr>
          <w:b/>
          <w:bCs/>
        </w:rPr>
        <w:t>4</w:t>
      </w:r>
      <w:r w:rsidRPr="00CD7E56">
        <w:rPr>
          <w:b/>
          <w:bCs/>
        </w:rPr>
        <w:t xml:space="preserve"> </w:t>
      </w:r>
      <w:r w:rsidR="0051217C">
        <w:rPr>
          <w:rFonts w:hint="cs"/>
          <w:b/>
          <w:bCs/>
          <w:cs/>
        </w:rPr>
        <w:t xml:space="preserve">การวิเคราะห์ข้อมูล </w:t>
      </w:r>
    </w:p>
    <w:p w14:paraId="6CAAFEE9" w14:textId="77777777" w:rsidR="00FD6656" w:rsidRDefault="00FD6656" w:rsidP="00FD6656">
      <w:pPr>
        <w:ind w:left="720" w:firstLine="720"/>
      </w:pPr>
      <w:r>
        <w:t>1.3.4.1</w:t>
      </w:r>
      <w:r>
        <w:rPr>
          <w:cs/>
        </w:rPr>
        <w:t xml:space="preserve"> ข้อมูลเชิงปริมาณ วิเคราะห์ด้วยสถิติเชิงพรรณนา (</w:t>
      </w:r>
      <w:r>
        <w:t xml:space="preserve">Descriptive Statistics) </w:t>
      </w:r>
      <w:r>
        <w:rPr>
          <w:cs/>
        </w:rPr>
        <w:t>เช่น ค่าเฉลี่ย ร้อยละ และสถิติเชิงอนุมาน (</w:t>
      </w:r>
      <w:r>
        <w:t xml:space="preserve">Inferential Statistics) </w:t>
      </w:r>
      <w:r>
        <w:rPr>
          <w:cs/>
        </w:rPr>
        <w:t xml:space="preserve">เช่น </w:t>
      </w:r>
      <w:r>
        <w:t xml:space="preserve">Paired t-test </w:t>
      </w:r>
      <w:r>
        <w:rPr>
          <w:cs/>
        </w:rPr>
        <w:t>เพื่อทดสอบสมมติฐาน</w:t>
      </w:r>
    </w:p>
    <w:p w14:paraId="770219C4" w14:textId="77777777" w:rsidR="00FD6656" w:rsidRDefault="00FD6656" w:rsidP="00FD6656">
      <w:pPr>
        <w:ind w:left="720" w:firstLine="720"/>
      </w:pPr>
      <w:r>
        <w:t xml:space="preserve">1.3.4.2 </w:t>
      </w:r>
      <w:r>
        <w:rPr>
          <w:cs/>
        </w:rPr>
        <w:t>ข้อมูลเชิงคุณภาพ วิเคราะห์เนื้อหา (</w:t>
      </w:r>
      <w:r>
        <w:t xml:space="preserve">Content Analysis) </w:t>
      </w:r>
      <w:r>
        <w:rPr>
          <w:cs/>
        </w:rPr>
        <w:t xml:space="preserve">จาก </w:t>
      </w:r>
      <w:r>
        <w:t xml:space="preserve">Focus Group </w:t>
      </w:r>
      <w:r>
        <w:rPr>
          <w:cs/>
        </w:rPr>
        <w:t>เพื่อสรุปเป็นข้อเสนอแนะในการพัฒนา</w:t>
      </w:r>
    </w:p>
    <w:p w14:paraId="26A36E6A" w14:textId="77777777" w:rsidR="00FD6656" w:rsidRDefault="00FD6656" w:rsidP="00FD6656">
      <w:pPr>
        <w:ind w:left="720" w:firstLine="720"/>
      </w:pPr>
      <w:r>
        <w:t xml:space="preserve">1.3.4.3 </w:t>
      </w:r>
      <w:r>
        <w:rPr>
          <w:cs/>
        </w:rPr>
        <w:t xml:space="preserve">ข้อมูล </w:t>
      </w:r>
      <w:r>
        <w:t xml:space="preserve">Social Network </w:t>
      </w:r>
      <w:r>
        <w:rPr>
          <w:cs/>
        </w:rPr>
        <w:t xml:space="preserve">วิเคราะห์ด้วย </w:t>
      </w:r>
      <w:r>
        <w:t xml:space="preserve">Social Network Analysis (SNA) </w:t>
      </w:r>
      <w:r>
        <w:rPr>
          <w:cs/>
        </w:rPr>
        <w:t xml:space="preserve">โดยใช้ </w:t>
      </w:r>
      <w:r>
        <w:t xml:space="preserve">Python </w:t>
      </w:r>
      <w:proofErr w:type="spellStart"/>
      <w:r>
        <w:t>NetworkX</w:t>
      </w:r>
      <w:proofErr w:type="spellEnd"/>
      <w:r>
        <w:t xml:space="preserve"> </w:t>
      </w:r>
      <w:r>
        <w:rPr>
          <w:cs/>
        </w:rPr>
        <w:t xml:space="preserve">เพื่อสร้าง </w:t>
      </w:r>
      <w:r>
        <w:t xml:space="preserve">Social Graph </w:t>
      </w:r>
      <w:r>
        <w:rPr>
          <w:cs/>
        </w:rPr>
        <w:t>แสดงโครงสร้างความสัมพันธ์ของ นนร.</w:t>
      </w:r>
    </w:p>
    <w:p w14:paraId="0B73986B" w14:textId="77777777" w:rsidR="00FD6656" w:rsidRDefault="00FD6656" w:rsidP="00FD6656">
      <w:pPr>
        <w:tabs>
          <w:tab w:val="left" w:pos="709"/>
          <w:tab w:val="left" w:pos="1134"/>
        </w:tabs>
        <w:spacing w:line="276" w:lineRule="auto"/>
        <w:rPr>
          <w:rFonts w:hint="cs"/>
        </w:rPr>
      </w:pPr>
    </w:p>
    <w:p w14:paraId="4913A1A1" w14:textId="49A56E49" w:rsidR="001B693D" w:rsidRDefault="00F05A41" w:rsidP="00FD6656">
      <w:pPr>
        <w:spacing w:before="320" w:after="120" w:line="276" w:lineRule="auto"/>
        <w:jc w:val="both"/>
        <w:rPr>
          <w:b/>
          <w:bCs/>
        </w:rPr>
      </w:pPr>
      <w:r w:rsidRPr="00C8255A">
        <w:rPr>
          <w:b/>
          <w:bCs/>
        </w:rPr>
        <w:t>1.</w:t>
      </w:r>
      <w:r>
        <w:rPr>
          <w:b/>
          <w:bCs/>
        </w:rPr>
        <w:t>4</w:t>
      </w:r>
      <w:r w:rsidRPr="00C8255A">
        <w:rPr>
          <w:b/>
          <w:bCs/>
        </w:rPr>
        <w:t xml:space="preserve"> </w:t>
      </w:r>
      <w:r>
        <w:rPr>
          <w:rFonts w:hint="cs"/>
          <w:b/>
          <w:bCs/>
          <w:cs/>
        </w:rPr>
        <w:t xml:space="preserve">สมมติฐาน </w:t>
      </w:r>
    </w:p>
    <w:p w14:paraId="4369B0BD" w14:textId="77777777" w:rsidR="00FD6656" w:rsidRDefault="00FD6656" w:rsidP="00FD6656">
      <w:r>
        <w:rPr>
          <w:b/>
          <w:bCs/>
          <w:cs/>
        </w:rPr>
        <w:tab/>
      </w:r>
      <w:r>
        <w:t>1.4.1</w:t>
      </w:r>
      <w:r>
        <w:rPr>
          <w:cs/>
        </w:rPr>
        <w:t xml:space="preserve"> การนำแพลตฟอร์ม </w:t>
      </w:r>
      <w:r>
        <w:t xml:space="preserve">CRMA Smart Cadet Platform </w:t>
      </w:r>
      <w:r>
        <w:rPr>
          <w:cs/>
        </w:rPr>
        <w:t xml:space="preserve">มาใช้งาน จะส่งผลให้ประสิทธิภาพการสื่อสารตารางการฝึกเพิ่มขึ้น วัดจากเวลาส่งการแจ้งเตือนจากผู้ดูแลระบบถึงนักเรียนนายร้อย ลดลงจากชั่วโมงเป็นไม่เกิน </w:t>
      </w:r>
      <w:r>
        <w:t>5</w:t>
      </w:r>
      <w:r>
        <w:rPr>
          <w:cs/>
        </w:rPr>
        <w:t xml:space="preserve"> นาที อย่างมีนัยสำคัญทางสถิติ</w:t>
      </w:r>
    </w:p>
    <w:p w14:paraId="21C5FD16" w14:textId="2908486F" w:rsidR="00FD6656" w:rsidRPr="00FD6656" w:rsidRDefault="00FD6656" w:rsidP="00FD6656">
      <w:pPr>
        <w:rPr>
          <w:rFonts w:hint="cs"/>
        </w:rPr>
      </w:pPr>
      <w:r>
        <w:rPr>
          <w:b/>
          <w:bCs/>
          <w:color w:val="FF0000"/>
          <w:cs/>
        </w:rPr>
        <w:tab/>
      </w:r>
      <w:r>
        <w:t xml:space="preserve">1.4.2 </w:t>
      </w:r>
      <w:r>
        <w:rPr>
          <w:cs/>
        </w:rPr>
        <w:t xml:space="preserve">การนำโมดูล </w:t>
      </w:r>
      <w:r>
        <w:t xml:space="preserve">CRMA Sport &amp; Activity Hub </w:t>
      </w:r>
      <w:r>
        <w:rPr>
          <w:cs/>
        </w:rPr>
        <w:t xml:space="preserve">พร้อมระบบ </w:t>
      </w:r>
      <w:r>
        <w:t xml:space="preserve">Gamification </w:t>
      </w:r>
      <w:r>
        <w:rPr>
          <w:cs/>
        </w:rPr>
        <w:t>มาใช้งาน จะส่งผลให้อัตราการเข้าร่วมกิจกรรมนอกหลักสูตรโดยเฉลี่ยของนักเรียนนายร้อย เพิ่มขึ้นอย่างมีนัยสำคัญทางสถิติ เมื่อเทียบกับช่วงก่อนการใช้งานแพลตฟอร์ม</w:t>
      </w:r>
    </w:p>
    <w:p w14:paraId="041EC0B7" w14:textId="77777777" w:rsidR="00FD6656" w:rsidRDefault="00FD6656" w:rsidP="00FD6656">
      <w:pPr>
        <w:spacing w:before="320" w:after="120" w:line="276" w:lineRule="auto"/>
        <w:jc w:val="both"/>
        <w:rPr>
          <w:rFonts w:hint="cs"/>
          <w:cs/>
        </w:rPr>
      </w:pPr>
    </w:p>
    <w:p w14:paraId="112C8737" w14:textId="23232285" w:rsidR="00FD6656" w:rsidRDefault="00F05A41" w:rsidP="00FD6656">
      <w:pPr>
        <w:spacing w:before="320" w:line="276" w:lineRule="auto"/>
        <w:rPr>
          <w:b/>
          <w:bCs/>
          <w:color w:val="FF0000"/>
        </w:rPr>
      </w:pPr>
      <w:r w:rsidRPr="00C8255A">
        <w:rPr>
          <w:b/>
          <w:bCs/>
        </w:rPr>
        <w:t>1.</w:t>
      </w:r>
      <w:r>
        <w:rPr>
          <w:b/>
          <w:bCs/>
        </w:rPr>
        <w:t>5</w:t>
      </w:r>
      <w:r w:rsidRPr="00C8255A">
        <w:rPr>
          <w:b/>
          <w:bCs/>
        </w:rPr>
        <w:t xml:space="preserve"> </w:t>
      </w:r>
      <w:r>
        <w:rPr>
          <w:rFonts w:hint="cs"/>
          <w:b/>
          <w:bCs/>
          <w:cs/>
        </w:rPr>
        <w:t>ข้อตกลงเบื้องต้น</w:t>
      </w:r>
      <w:r w:rsidR="002A7FAC">
        <w:rPr>
          <w:rFonts w:hint="cs"/>
          <w:b/>
          <w:bCs/>
          <w:cs/>
        </w:rPr>
        <w:t>-ข้อจำกัด</w:t>
      </w:r>
      <w:r>
        <w:rPr>
          <w:rFonts w:hint="cs"/>
          <w:b/>
          <w:bCs/>
          <w:cs/>
        </w:rPr>
        <w:t xml:space="preserve"> </w:t>
      </w:r>
    </w:p>
    <w:p w14:paraId="79F4A2EA" w14:textId="77777777" w:rsidR="00FD6656" w:rsidRDefault="00FD6656" w:rsidP="00FD6656">
      <w:pPr>
        <w:ind w:firstLine="720"/>
      </w:pPr>
      <w:r>
        <w:t>1.5.1</w:t>
      </w:r>
      <w:r>
        <w:rPr>
          <w:cs/>
        </w:rPr>
        <w:t xml:space="preserve"> โครงการนี้มุ่งพัฒนาระบบสำหรับนักเรียนนายร้อยและเจ้าหน้าที่เท่านั้น ไม่รวมผู้ปกครองหรือศิษย์เก่าในระยะ </w:t>
      </w:r>
      <w:r>
        <w:t xml:space="preserve">POC </w:t>
      </w:r>
      <w:r>
        <w:rPr>
          <w:cs/>
        </w:rPr>
        <w:t>ข้อมูลทั้งหมดไม่เกี่ยวข้องกับข้อมูลลับทางทหาร (</w:t>
      </w:r>
      <w:r>
        <w:t xml:space="preserve">Classified) </w:t>
      </w:r>
      <w:r>
        <w:rPr>
          <w:cs/>
        </w:rPr>
        <w:t xml:space="preserve">แต่เป็นข้อมูลส่วนบุคคลระดับ </w:t>
      </w:r>
      <w:r>
        <w:t>PDPA-grade</w:t>
      </w:r>
    </w:p>
    <w:p w14:paraId="391ADD59" w14:textId="77777777" w:rsidR="00FD6656" w:rsidRDefault="00FD6656" w:rsidP="00FD6656"/>
    <w:p w14:paraId="56AA805D" w14:textId="77777777" w:rsidR="00FD6656" w:rsidRDefault="00FD6656" w:rsidP="00FD6656">
      <w:pPr>
        <w:ind w:firstLine="720"/>
      </w:pPr>
      <w:r>
        <w:lastRenderedPageBreak/>
        <w:t xml:space="preserve">1.5.2 </w:t>
      </w:r>
      <w:r>
        <w:rPr>
          <w:cs/>
        </w:rPr>
        <w:t xml:space="preserve">การพัฒนาในระยะ </w:t>
      </w:r>
      <w:r>
        <w:t xml:space="preserve">POC </w:t>
      </w:r>
      <w:r>
        <w:rPr>
          <w:cs/>
        </w:rPr>
        <w:t xml:space="preserve">จำกัดขอบเขตไว้ที่ </w:t>
      </w:r>
      <w:r>
        <w:t>3</w:t>
      </w:r>
      <w:r>
        <w:rPr>
          <w:cs/>
        </w:rPr>
        <w:t xml:space="preserve"> ฟีเจอร์หลัก ได้แก่ </w:t>
      </w:r>
      <w:r>
        <w:t xml:space="preserve">Master Schedule + Push Notifications, Grade &amp; Score Viewer </w:t>
      </w:r>
      <w:r>
        <w:rPr>
          <w:cs/>
        </w:rPr>
        <w:t xml:space="preserve">และ </w:t>
      </w:r>
      <w:r>
        <w:t xml:space="preserve">Cadet Portfolio (skeleton) </w:t>
      </w:r>
      <w:r>
        <w:rPr>
          <w:cs/>
        </w:rPr>
        <w:t>ฟีเจอร์ด้านกิจกรรม (</w:t>
      </w:r>
      <w:r>
        <w:t xml:space="preserve">Sport &amp; Activity Hub) </w:t>
      </w:r>
      <w:r>
        <w:rPr>
          <w:cs/>
        </w:rPr>
        <w:t xml:space="preserve">จะพัฒนาในระยะ </w:t>
      </w:r>
      <w:r>
        <w:t>Phase 2</w:t>
      </w:r>
    </w:p>
    <w:p w14:paraId="660B523D" w14:textId="77777777" w:rsidR="00FD6656" w:rsidRDefault="00FD6656" w:rsidP="00FD6656"/>
    <w:p w14:paraId="5B5EE1EC" w14:textId="77777777" w:rsidR="00FD6656" w:rsidRDefault="00FD6656" w:rsidP="00FD6656">
      <w:pPr>
        <w:ind w:firstLine="720"/>
      </w:pPr>
      <w:r>
        <w:t xml:space="preserve">1.5.3 </w:t>
      </w:r>
      <w:r>
        <w:rPr>
          <w:cs/>
        </w:rPr>
        <w:t>การเก็บข้อมูลวิจัยขึ้นอยู่กับความร่วมมือของนักเรียนนายร้อยและผู้บังคับบัญชาของกองร้อยที่เป็นกลุ่มทดลอง (</w:t>
      </w:r>
      <w:r>
        <w:t xml:space="preserve">Pilot Company) </w:t>
      </w:r>
      <w:r>
        <w:rPr>
          <w:cs/>
        </w:rPr>
        <w:t>ซึ่งต้องได้รับการอนุมัติจากผู้บังคับบัญชา รร.จปร.</w:t>
      </w:r>
    </w:p>
    <w:p w14:paraId="620E0CEC" w14:textId="77777777" w:rsidR="00FD6656" w:rsidRDefault="00FD6656" w:rsidP="00FD6656"/>
    <w:p w14:paraId="5012B30B" w14:textId="77777777" w:rsidR="00FD6656" w:rsidRDefault="00FD6656" w:rsidP="00FD6656">
      <w:pPr>
        <w:ind w:firstLine="720"/>
      </w:pPr>
      <w:r>
        <w:t xml:space="preserve">1.5.4 </w:t>
      </w:r>
      <w:r>
        <w:rPr>
          <w:cs/>
        </w:rPr>
        <w:t xml:space="preserve">ข้อมูลที่ใช้ในการทดสอบระบบในระยะ </w:t>
      </w:r>
      <w:r>
        <w:t xml:space="preserve">POC </w:t>
      </w:r>
      <w:r>
        <w:rPr>
          <w:cs/>
        </w:rPr>
        <w:t>อาจเป็นข้อมูลสังเคราะห์ (</w:t>
      </w:r>
      <w:r>
        <w:t xml:space="preserve">Synthetic Data) </w:t>
      </w:r>
      <w:r>
        <w:rPr>
          <w:cs/>
        </w:rPr>
        <w:t>หรือข้อมูลจริงที่ได้รับความยินยอมจากผู้เกี่ยวข้อง</w:t>
      </w:r>
    </w:p>
    <w:p w14:paraId="786B89C1" w14:textId="77777777" w:rsidR="00FD6656" w:rsidRDefault="00FD6656" w:rsidP="00FD6656"/>
    <w:p w14:paraId="23D2F2A6" w14:textId="444DB2DF" w:rsidR="00F05A41" w:rsidRDefault="00F05A41" w:rsidP="00B2668C">
      <w:pPr>
        <w:tabs>
          <w:tab w:val="left" w:pos="709"/>
          <w:tab w:val="left" w:pos="1134"/>
        </w:tabs>
        <w:spacing w:line="276" w:lineRule="auto"/>
        <w:rPr>
          <w:rFonts w:hint="cs"/>
        </w:rPr>
      </w:pPr>
    </w:p>
    <w:p w14:paraId="6EB39B4D" w14:textId="283FCA2E" w:rsidR="00DF6896" w:rsidRPr="00F05A41" w:rsidRDefault="00DF6896" w:rsidP="00B2668C">
      <w:pPr>
        <w:spacing w:before="320" w:line="276" w:lineRule="auto"/>
        <w:jc w:val="both"/>
        <w:rPr>
          <w:cs/>
        </w:rPr>
      </w:pPr>
      <w:r w:rsidRPr="00C8255A">
        <w:rPr>
          <w:b/>
          <w:bCs/>
        </w:rPr>
        <w:t>1.</w:t>
      </w:r>
      <w:r>
        <w:rPr>
          <w:b/>
          <w:bCs/>
        </w:rPr>
        <w:t>6</w:t>
      </w:r>
      <w:r w:rsidRPr="00C8255A">
        <w:rPr>
          <w:b/>
          <w:bCs/>
        </w:rPr>
        <w:t xml:space="preserve"> </w:t>
      </w:r>
      <w:r>
        <w:rPr>
          <w:rFonts w:hint="cs"/>
          <w:b/>
          <w:bCs/>
          <w:cs/>
        </w:rPr>
        <w:t>นิยามศัพท์เฉพาะ</w:t>
      </w:r>
      <w:r>
        <w:rPr>
          <w:b/>
          <w:bCs/>
        </w:rPr>
        <w:t xml:space="preserve"> </w:t>
      </w:r>
    </w:p>
    <w:p w14:paraId="14CCD817" w14:textId="443D09E6" w:rsidR="00FD6656" w:rsidRDefault="00DF6896" w:rsidP="00FD6656">
      <w:r>
        <w:rPr>
          <w:rFonts w:hint="cs"/>
          <w:cs/>
        </w:rPr>
        <w:t xml:space="preserve">        </w:t>
      </w:r>
      <w:r w:rsidR="00FD6656">
        <w:rPr>
          <w:rFonts w:hint="cs"/>
          <w:cs/>
        </w:rPr>
        <w:t xml:space="preserve">   </w:t>
      </w:r>
      <w:r w:rsidR="00FD6656">
        <w:t>1.6.1</w:t>
      </w:r>
      <w:r w:rsidR="00FD6656">
        <w:rPr>
          <w:cs/>
        </w:rPr>
        <w:t xml:space="preserve"> แพลตฟอร์มดิจิทัล (</w:t>
      </w:r>
      <w:r w:rsidR="00FD6656">
        <w:t xml:space="preserve">Digital Platform) </w:t>
      </w:r>
      <w:r w:rsidR="00FD6656">
        <w:rPr>
          <w:cs/>
        </w:rPr>
        <w:t xml:space="preserve">หมายถึง ระบบ </w:t>
      </w:r>
      <w:r w:rsidR="00FD6656">
        <w:t xml:space="preserve">CRMA Smart Cadet Platform </w:t>
      </w:r>
      <w:r w:rsidR="00FD6656">
        <w:rPr>
          <w:cs/>
        </w:rPr>
        <w:t xml:space="preserve">ซึ่งประกอบด้วย </w:t>
      </w:r>
      <w:r w:rsidR="00FD6656">
        <w:t xml:space="preserve">LINE OA + LIFF, </w:t>
      </w:r>
      <w:r w:rsidR="00FD6656">
        <w:rPr>
          <w:cs/>
        </w:rPr>
        <w:t>แอปพลิเคชันมือถือ (</w:t>
      </w:r>
      <w:r w:rsidR="00FD6656">
        <w:t xml:space="preserve">iOS/Android), </w:t>
      </w:r>
      <w:r w:rsidR="00FD6656">
        <w:rPr>
          <w:cs/>
        </w:rPr>
        <w:t xml:space="preserve">เว็บแอดมิน และเว็บพอร์ทัล ที่เรียกใช้ข้อมูลจาก </w:t>
      </w:r>
      <w:r w:rsidR="00FD6656">
        <w:t xml:space="preserve">Backend API </w:t>
      </w:r>
      <w:r w:rsidR="00FD6656">
        <w:rPr>
          <w:cs/>
        </w:rPr>
        <w:t>เดียวกัน</w:t>
      </w:r>
    </w:p>
    <w:p w14:paraId="118AAF4B" w14:textId="77777777" w:rsidR="00FD6656" w:rsidRDefault="00FD6656" w:rsidP="00FD6656"/>
    <w:p w14:paraId="107387EC" w14:textId="77777777" w:rsidR="00FD6656" w:rsidRDefault="00FD6656" w:rsidP="00FD6656">
      <w:pPr>
        <w:ind w:firstLine="720"/>
      </w:pPr>
      <w:r>
        <w:t xml:space="preserve">1.6.2 </w:t>
      </w:r>
      <w:r>
        <w:rPr>
          <w:cs/>
        </w:rPr>
        <w:t>แหล่งข้อมูลกลาง (</w:t>
      </w:r>
      <w:r>
        <w:t xml:space="preserve">Single Source of Truth) </w:t>
      </w:r>
      <w:r>
        <w:rPr>
          <w:cs/>
        </w:rPr>
        <w:t xml:space="preserve">หมายถึง ฐานข้อมูลกลางที่เป็น </w:t>
      </w:r>
      <w:r>
        <w:t xml:space="preserve">Master Record </w:t>
      </w:r>
      <w:r>
        <w:rPr>
          <w:cs/>
        </w:rPr>
        <w:t>ของข้อมูลตาราง เกรด และบุคลากรของ รร.จปร. ซึ่งทุกช่องทางการเข้าถึงจะดึงข้อมูลจากแหล่งเดียวกัน</w:t>
      </w:r>
    </w:p>
    <w:p w14:paraId="3B321AA3" w14:textId="77777777" w:rsidR="00FD6656" w:rsidRDefault="00FD6656" w:rsidP="00FD6656"/>
    <w:p w14:paraId="0C34B802" w14:textId="77777777" w:rsidR="00FD6656" w:rsidRDefault="00FD6656" w:rsidP="00FD6656">
      <w:pPr>
        <w:ind w:firstLine="720"/>
      </w:pPr>
      <w:r>
        <w:t xml:space="preserve">1.6.3 </w:t>
      </w:r>
      <w:r>
        <w:rPr>
          <w:cs/>
        </w:rPr>
        <w:t>แพลตฟอร์มชุมชน (</w:t>
      </w:r>
      <w:r>
        <w:t xml:space="preserve">Community Platform) </w:t>
      </w:r>
      <w:r>
        <w:rPr>
          <w:cs/>
        </w:rPr>
        <w:t xml:space="preserve">หมายถึง โมดูล </w:t>
      </w:r>
      <w:r>
        <w:t xml:space="preserve">CRMA Sport &amp; Activity Hub </w:t>
      </w:r>
      <w:r>
        <w:rPr>
          <w:cs/>
        </w:rPr>
        <w:t>ซึ่งเป็นพื้นที่กลางสำหรับ นนร</w:t>
      </w:r>
      <w:r>
        <w:t xml:space="preserve">. </w:t>
      </w:r>
      <w:r>
        <w:rPr>
          <w:cs/>
        </w:rPr>
        <w:t>ในการค้นหา สร้าง และเข้าร่วมกิจกรรมต่างๆ ภายใน รร.จปร.</w:t>
      </w:r>
    </w:p>
    <w:p w14:paraId="5D83E191" w14:textId="77777777" w:rsidR="00FD6656" w:rsidRDefault="00FD6656" w:rsidP="00FD6656"/>
    <w:p w14:paraId="44256609" w14:textId="74B1A3CE" w:rsidR="00FD6656" w:rsidRDefault="00FD6656" w:rsidP="00FD6656">
      <w:pPr>
        <w:ind w:firstLine="720"/>
        <w:rPr>
          <w:rFonts w:hint="cs"/>
        </w:rPr>
      </w:pPr>
      <w:r>
        <w:t>1.6.4</w:t>
      </w:r>
      <w:r>
        <w:rPr>
          <w:cs/>
        </w:rPr>
        <w:t xml:space="preserve"> เกมมิฟิเคชัน (</w:t>
      </w:r>
      <w:r>
        <w:t xml:space="preserve">Gamification) </w:t>
      </w:r>
      <w:r>
        <w:rPr>
          <w:cs/>
        </w:rPr>
        <w:t xml:space="preserve">หมายถึง การนำองค์ประกอบของเกม เช่น คะแนนสะสม </w:t>
      </w:r>
      <w:r>
        <w:t xml:space="preserve">Leaderboard </w:t>
      </w:r>
      <w:r>
        <w:rPr>
          <w:cs/>
        </w:rPr>
        <w:t xml:space="preserve">และ </w:t>
      </w:r>
      <w:r>
        <w:t xml:space="preserve">Badges </w:t>
      </w:r>
      <w:r>
        <w:rPr>
          <w:cs/>
        </w:rPr>
        <w:t>มาประยุกต์ใช้บนแพลตฟอร์มเพื่อสร้างแรงจูงใจในการเข้าร่วมกิจกรรม</w:t>
      </w:r>
    </w:p>
    <w:p w14:paraId="41FDE647" w14:textId="5DE5FB36" w:rsidR="00FD6656" w:rsidRDefault="00FD6656" w:rsidP="00FD6656">
      <w:pPr>
        <w:ind w:firstLine="720"/>
        <w:rPr>
          <w:rFonts w:hint="cs"/>
        </w:rPr>
      </w:pPr>
      <w:r>
        <w:t xml:space="preserve">1.6.5 </w:t>
      </w:r>
      <w:r>
        <w:rPr>
          <w:cs/>
        </w:rPr>
        <w:t>ข่าวกรองเชิงพฤติกรรม (</w:t>
      </w:r>
      <w:r>
        <w:t xml:space="preserve">Behavioral Intelligence) </w:t>
      </w:r>
      <w:r>
        <w:rPr>
          <w:cs/>
        </w:rPr>
        <w:t xml:space="preserve">หมายถึง ข้อมูลเชิงลึกที่ได้จากการวิเคราะห์พฤติกรรมการเข้าร่วมกิจกรรมของ นนร. ผ่าน </w:t>
      </w:r>
      <w:r>
        <w:t xml:space="preserve">Dashboard </w:t>
      </w:r>
      <w:r>
        <w:rPr>
          <w:cs/>
        </w:rPr>
        <w:t xml:space="preserve">เช่น </w:t>
      </w:r>
      <w:r>
        <w:t xml:space="preserve">Heatmap </w:t>
      </w:r>
      <w:r>
        <w:rPr>
          <w:cs/>
        </w:rPr>
        <w:t xml:space="preserve">และ </w:t>
      </w:r>
      <w:r>
        <w:t xml:space="preserve">Social Network Graph </w:t>
      </w:r>
      <w:r>
        <w:rPr>
          <w:cs/>
        </w:rPr>
        <w:t>เพื่อสนับสนุนการตัดสินใจเชิงนโยบายของผู้บังคับบัญชา</w:t>
      </w:r>
    </w:p>
    <w:p w14:paraId="4477F873" w14:textId="77777777" w:rsidR="00FD6656" w:rsidRDefault="00FD6656" w:rsidP="00FD6656">
      <w:pPr>
        <w:ind w:firstLine="720"/>
      </w:pPr>
      <w:r>
        <w:lastRenderedPageBreak/>
        <w:t xml:space="preserve">1.6.6 </w:t>
      </w:r>
      <w:r>
        <w:rPr>
          <w:cs/>
        </w:rPr>
        <w:t>การวิเคราะห์เครือข่ายสังคม (</w:t>
      </w:r>
      <w:r>
        <w:t xml:space="preserve">Social Network Analysis - SNA) </w:t>
      </w:r>
      <w:r>
        <w:rPr>
          <w:cs/>
        </w:rPr>
        <w:t>หมายถึง วิธีการวิเคราะห์ข้อมูลความสัมพันธ์ระหว่าง นนร. ที่เกิดขึ้นผ่านการเข้าร่วมกิจกรรมร่วมกัน เพื่อสร้างแผนที่ (</w:t>
      </w:r>
      <w:r>
        <w:t xml:space="preserve">Social Graph) </w:t>
      </w:r>
      <w:r>
        <w:rPr>
          <w:cs/>
        </w:rPr>
        <w:t>แสดงโครงสร้างความสัมพันธ์ภายใน รร.จปร.</w:t>
      </w:r>
    </w:p>
    <w:p w14:paraId="00E79359" w14:textId="77777777" w:rsidR="00FD6656" w:rsidRDefault="00FD6656" w:rsidP="00FD6656">
      <w:pPr>
        <w:ind w:firstLine="720"/>
        <w:rPr>
          <w:rFonts w:hint="cs"/>
        </w:rPr>
      </w:pPr>
    </w:p>
    <w:p w14:paraId="2D47D4E2" w14:textId="45858FEC" w:rsidR="007B0EBD" w:rsidRDefault="00DF6896" w:rsidP="007B0EBD">
      <w:pPr>
        <w:tabs>
          <w:tab w:val="left" w:pos="709"/>
          <w:tab w:val="left" w:pos="1134"/>
        </w:tabs>
        <w:spacing w:line="276" w:lineRule="auto"/>
        <w:rPr>
          <w:color w:val="FF0000"/>
        </w:rPr>
      </w:pPr>
      <w:r w:rsidRPr="00C8255A">
        <w:rPr>
          <w:b/>
          <w:bCs/>
        </w:rPr>
        <w:t>1.</w:t>
      </w:r>
      <w:r>
        <w:rPr>
          <w:b/>
          <w:bCs/>
        </w:rPr>
        <w:t>7</w:t>
      </w:r>
      <w:r w:rsidRPr="00C8255A">
        <w:rPr>
          <w:b/>
          <w:bCs/>
        </w:rPr>
        <w:t xml:space="preserve"> </w:t>
      </w:r>
      <w:r>
        <w:rPr>
          <w:rFonts w:hint="cs"/>
          <w:b/>
          <w:bCs/>
          <w:cs/>
        </w:rPr>
        <w:t>ประโยชน์ที่จะได้รับ</w:t>
      </w:r>
    </w:p>
    <w:p w14:paraId="1E7C0537" w14:textId="37BEB952" w:rsidR="007B0EBD" w:rsidRPr="007B0EBD" w:rsidRDefault="007B0EBD" w:rsidP="007B0EBD">
      <w:pPr>
        <w:tabs>
          <w:tab w:val="left" w:pos="709"/>
          <w:tab w:val="left" w:pos="1134"/>
        </w:tabs>
        <w:spacing w:line="276" w:lineRule="auto"/>
        <w:rPr>
          <w:color w:val="FF0000"/>
        </w:rPr>
      </w:pPr>
      <w:r>
        <w:rPr>
          <w:color w:val="FF0000"/>
          <w:cs/>
        </w:rPr>
        <w:tab/>
      </w:r>
      <w:r>
        <w:t>1.7.1</w:t>
      </w:r>
      <w:r>
        <w:rPr>
          <w:cs/>
        </w:rPr>
        <w:t xml:space="preserve"> ประโยชน์ต่อนักเรียนนายร้อย (นนร.)</w:t>
      </w:r>
    </w:p>
    <w:p w14:paraId="16E0CAB3" w14:textId="77777777" w:rsidR="007B0EBD" w:rsidRDefault="007B0EBD" w:rsidP="007B0EBD">
      <w:pPr>
        <w:ind w:left="720" w:firstLine="720"/>
      </w:pPr>
      <w:r>
        <w:t xml:space="preserve">(1) </w:t>
      </w:r>
      <w:r>
        <w:rPr>
          <w:cs/>
        </w:rPr>
        <w:t xml:space="preserve">ได้รับข้อมูลตารางการฝึกและการเรียนที่ถูกต้อง ครบถ้วน และทันสมัยผ่านมือถือ ลดความเครียดจาก </w:t>
      </w:r>
      <w:r>
        <w:t>Schedule Opacity</w:t>
      </w:r>
    </w:p>
    <w:p w14:paraId="48CD05F3" w14:textId="77777777" w:rsidR="007B0EBD" w:rsidRDefault="007B0EBD" w:rsidP="007B0EBD">
      <w:pPr>
        <w:ind w:left="720" w:firstLine="720"/>
      </w:pPr>
      <w:r>
        <w:t xml:space="preserve">(2) </w:t>
      </w:r>
      <w:r>
        <w:rPr>
          <w:cs/>
        </w:rPr>
        <w:t>สามารถตรวจสอบผลการเรียนได้ทุกที่ทุกเวลาโดยไม่ต้องเข้าเว็บไซต์</w:t>
      </w:r>
    </w:p>
    <w:p w14:paraId="7C6A1BB5" w14:textId="77777777" w:rsidR="007B0EBD" w:rsidRDefault="007B0EBD" w:rsidP="007B0EBD">
      <w:pPr>
        <w:ind w:left="720" w:firstLine="720"/>
      </w:pPr>
      <w:r>
        <w:t xml:space="preserve">(3) </w:t>
      </w:r>
      <w:r>
        <w:rPr>
          <w:cs/>
        </w:rPr>
        <w:t xml:space="preserve">มีช่องทางในการค้นหาและเข้าร่วมกิจกรรมกีฬาและงานอดิเรกได้อย่างสะดวก ลดปัญหา </w:t>
      </w:r>
      <w:r>
        <w:t>'</w:t>
      </w:r>
      <w:r>
        <w:rPr>
          <w:cs/>
        </w:rPr>
        <w:t>ไปแล้วเก้อ</w:t>
      </w:r>
      <w:r>
        <w:t>'</w:t>
      </w:r>
    </w:p>
    <w:p w14:paraId="0DB5E631" w14:textId="77777777" w:rsidR="007B0EBD" w:rsidRDefault="007B0EBD" w:rsidP="007B0EBD">
      <w:pPr>
        <w:ind w:left="720" w:firstLine="720"/>
      </w:pPr>
      <w:r>
        <w:t xml:space="preserve">(4) </w:t>
      </w:r>
      <w:r>
        <w:rPr>
          <w:cs/>
        </w:rPr>
        <w:t>มีพอร์ตโฟลิโอดิจิทัลที่บันทึกความสำเร็จด้านวิชาการ กายภาพ และกิจกรรม</w:t>
      </w:r>
    </w:p>
    <w:p w14:paraId="4DD7FE6C" w14:textId="77777777" w:rsidR="007B0EBD" w:rsidRDefault="007B0EBD" w:rsidP="007B0EBD"/>
    <w:p w14:paraId="16BA66C6" w14:textId="52096797" w:rsidR="007B0EBD" w:rsidRDefault="007B0EBD" w:rsidP="007B0EBD">
      <w:pPr>
        <w:ind w:firstLine="720"/>
      </w:pPr>
      <w:r>
        <w:t>1.7.2</w:t>
      </w:r>
      <w:r>
        <w:rPr>
          <w:cs/>
        </w:rPr>
        <w:t xml:space="preserve"> ประโยชน์ต่อผู้บังคับบัญชาและเจ้าหน้าที่ รร.จปร.</w:t>
      </w:r>
    </w:p>
    <w:p w14:paraId="08057A72" w14:textId="77777777" w:rsidR="007B0EBD" w:rsidRDefault="007B0EBD" w:rsidP="007B0EBD">
      <w:pPr>
        <w:ind w:left="720" w:firstLine="720"/>
      </w:pPr>
      <w:r>
        <w:t xml:space="preserve">(1) </w:t>
      </w:r>
      <w:r>
        <w:rPr>
          <w:cs/>
        </w:rPr>
        <w:t>ได้รับข้อมูลเชิงลึก (</w:t>
      </w:r>
      <w:r>
        <w:t xml:space="preserve">Behavioral Intelligence) </w:t>
      </w:r>
      <w:r>
        <w:rPr>
          <w:cs/>
        </w:rPr>
        <w:t>ที่ไม่เคยมีมาก่อน เพื่อใช้ในการตัดสินใจจัดสรรงบประมาณและทรัพยากรอย่างแม่นยำ</w:t>
      </w:r>
    </w:p>
    <w:p w14:paraId="553729F3" w14:textId="77777777" w:rsidR="007B0EBD" w:rsidRDefault="007B0EBD" w:rsidP="007B0EBD">
      <w:pPr>
        <w:ind w:left="720" w:firstLine="720"/>
      </w:pPr>
      <w:r>
        <w:t xml:space="preserve">(2) </w:t>
      </w:r>
      <w:r>
        <w:rPr>
          <w:cs/>
        </w:rPr>
        <w:t xml:space="preserve">สามารถแจ้งการเปลี่ยนแปลงตารางถึงผู้รับแจ้งทุกคนภายในเวลาไม่เกิน </w:t>
      </w:r>
      <w:r>
        <w:t>5</w:t>
      </w:r>
      <w:r>
        <w:rPr>
          <w:cs/>
        </w:rPr>
        <w:t xml:space="preserve"> นาที</w:t>
      </w:r>
    </w:p>
    <w:p w14:paraId="40513481" w14:textId="77777777" w:rsidR="007B0EBD" w:rsidRDefault="007B0EBD" w:rsidP="007B0EBD">
      <w:pPr>
        <w:ind w:left="720" w:firstLine="720"/>
      </w:pPr>
      <w:r>
        <w:t xml:space="preserve">(3) </w:t>
      </w:r>
      <w:r>
        <w:rPr>
          <w:cs/>
        </w:rPr>
        <w:t>มีระบบติดตามสถานะบุคลากร (</w:t>
      </w:r>
      <w:r>
        <w:t xml:space="preserve">Personnel Tracking) </w:t>
      </w:r>
      <w:r>
        <w:rPr>
          <w:cs/>
        </w:rPr>
        <w:t xml:space="preserve">แบบ </w:t>
      </w:r>
      <w:r>
        <w:t>Real-time</w:t>
      </w:r>
    </w:p>
    <w:p w14:paraId="065821EB" w14:textId="77777777" w:rsidR="007B0EBD" w:rsidRDefault="007B0EBD" w:rsidP="007B0EBD">
      <w:pPr>
        <w:ind w:left="720" w:firstLine="720"/>
      </w:pPr>
      <w:r>
        <w:t xml:space="preserve">(4) </w:t>
      </w:r>
      <w:r>
        <w:rPr>
          <w:cs/>
        </w:rPr>
        <w:t xml:space="preserve">ได้รับรายงาน </w:t>
      </w:r>
      <w:r>
        <w:t xml:space="preserve">Social Network Analysis </w:t>
      </w:r>
      <w:r>
        <w:rPr>
          <w:cs/>
        </w:rPr>
        <w:t>เพื่อประเมินความสามัคคีและโครงสร้างความสัมพันธ์ของ นนร. อย่างเป็นรูปธรรม</w:t>
      </w:r>
    </w:p>
    <w:p w14:paraId="7E19DACE" w14:textId="77777777" w:rsidR="007B0EBD" w:rsidRDefault="007B0EBD" w:rsidP="007B0EBD"/>
    <w:p w14:paraId="40EC1802" w14:textId="77777777" w:rsidR="007B0EBD" w:rsidRDefault="007B0EBD" w:rsidP="007B0EBD">
      <w:pPr>
        <w:ind w:firstLine="720"/>
      </w:pPr>
      <w:r>
        <w:t>1.7.3</w:t>
      </w:r>
      <w:r>
        <w:rPr>
          <w:cs/>
        </w:rPr>
        <w:t xml:space="preserve"> ประโยชน์ต่อ รร.จปร. ในระดับสถาบัน</w:t>
      </w:r>
    </w:p>
    <w:p w14:paraId="3C61D247" w14:textId="77777777" w:rsidR="007B0EBD" w:rsidRDefault="007B0EBD" w:rsidP="007B0EBD">
      <w:pPr>
        <w:ind w:left="720" w:firstLine="720"/>
      </w:pPr>
      <w:r>
        <w:t xml:space="preserve">(1) </w:t>
      </w:r>
      <w:r>
        <w:rPr>
          <w:cs/>
        </w:rPr>
        <w:t xml:space="preserve">เปลี่ยนกระบวนทัศน์การบริหารจาก </w:t>
      </w:r>
      <w:r>
        <w:t>'</w:t>
      </w:r>
      <w:r>
        <w:rPr>
          <w:cs/>
        </w:rPr>
        <w:t>คาดเดา</w:t>
      </w:r>
      <w:r>
        <w:t xml:space="preserve">' </w:t>
      </w:r>
      <w:r>
        <w:rPr>
          <w:cs/>
        </w:rPr>
        <w:t xml:space="preserve">สู่ </w:t>
      </w:r>
      <w:r>
        <w:t xml:space="preserve">'Data-Driven Administration' </w:t>
      </w:r>
      <w:r>
        <w:rPr>
          <w:cs/>
        </w:rPr>
        <w:t>อย่างยั่งยืน</w:t>
      </w:r>
    </w:p>
    <w:p w14:paraId="0FCCC78F" w14:textId="77777777" w:rsidR="007B0EBD" w:rsidRDefault="007B0EBD" w:rsidP="007B0EBD">
      <w:pPr>
        <w:ind w:left="720" w:firstLine="720"/>
      </w:pPr>
      <w:r>
        <w:t xml:space="preserve">(2) </w:t>
      </w:r>
      <w:r>
        <w:rPr>
          <w:cs/>
        </w:rPr>
        <w:t>ยกระดับภาพลักษณ์ของสถาบันให้ทัดเทียมสถาบันทหารชั้นนำระดับโลก (</w:t>
      </w:r>
      <w:r>
        <w:t>West Point, Sandhurst)</w:t>
      </w:r>
    </w:p>
    <w:p w14:paraId="3F69D2AB" w14:textId="6FE81C95" w:rsidR="00801CFB" w:rsidRPr="00D55C3F" w:rsidRDefault="007B0EBD" w:rsidP="007B0EBD">
      <w:pPr>
        <w:tabs>
          <w:tab w:val="left" w:pos="709"/>
          <w:tab w:val="left" w:pos="1134"/>
        </w:tabs>
        <w:spacing w:line="276" w:lineRule="auto"/>
        <w:rPr>
          <w:rFonts w:hint="cs"/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t xml:space="preserve">(3) </w:t>
      </w:r>
      <w:r>
        <w:rPr>
          <w:cs/>
        </w:rPr>
        <w:t>มีต้นแบบระบบดิจิทัลที่สามารถขยายไปยังสถาบันทหารอื่นในประเทศไทยและอาเซียนได้</w:t>
      </w:r>
    </w:p>
    <w:sectPr w:rsidR="00801CFB" w:rsidRPr="00D55C3F" w:rsidSect="00DC50EE">
      <w:pgSz w:w="12240" w:h="15840"/>
      <w:pgMar w:top="2126" w:right="1440" w:bottom="1440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5F52" w14:textId="77777777" w:rsidR="00D8532A" w:rsidRDefault="00D8532A" w:rsidP="00B94311">
      <w:r>
        <w:separator/>
      </w:r>
    </w:p>
  </w:endnote>
  <w:endnote w:type="continuationSeparator" w:id="0">
    <w:p w14:paraId="4F5A6DBD" w14:textId="77777777" w:rsidR="00D8532A" w:rsidRDefault="00D8532A" w:rsidP="00B94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9021F" w14:textId="77777777" w:rsidR="00D8532A" w:rsidRDefault="00D8532A" w:rsidP="00B94311">
      <w:r>
        <w:separator/>
      </w:r>
    </w:p>
  </w:footnote>
  <w:footnote w:type="continuationSeparator" w:id="0">
    <w:p w14:paraId="50BF30F9" w14:textId="77777777" w:rsidR="00D8532A" w:rsidRDefault="00D8532A" w:rsidP="00B94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5B7"/>
    <w:multiLevelType w:val="hybridMultilevel"/>
    <w:tmpl w:val="718C66C0"/>
    <w:lvl w:ilvl="0" w:tplc="7B74A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E71D8"/>
    <w:multiLevelType w:val="hybridMultilevel"/>
    <w:tmpl w:val="5646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005468">
    <w:abstractNumId w:val="1"/>
  </w:num>
  <w:num w:numId="2" w16cid:durableId="11313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23"/>
    <w:rsid w:val="00116C1E"/>
    <w:rsid w:val="0018630A"/>
    <w:rsid w:val="001A1BE6"/>
    <w:rsid w:val="001B693D"/>
    <w:rsid w:val="00215DA9"/>
    <w:rsid w:val="00223B67"/>
    <w:rsid w:val="002264BD"/>
    <w:rsid w:val="002736C2"/>
    <w:rsid w:val="002A7FAC"/>
    <w:rsid w:val="002F5004"/>
    <w:rsid w:val="00396ADD"/>
    <w:rsid w:val="00432C10"/>
    <w:rsid w:val="00474938"/>
    <w:rsid w:val="00491338"/>
    <w:rsid w:val="005019F6"/>
    <w:rsid w:val="00507132"/>
    <w:rsid w:val="0051217C"/>
    <w:rsid w:val="00563F49"/>
    <w:rsid w:val="00571408"/>
    <w:rsid w:val="00604B87"/>
    <w:rsid w:val="006B2AB1"/>
    <w:rsid w:val="006D1984"/>
    <w:rsid w:val="00724222"/>
    <w:rsid w:val="00780223"/>
    <w:rsid w:val="007B0EBD"/>
    <w:rsid w:val="00801CFB"/>
    <w:rsid w:val="00923484"/>
    <w:rsid w:val="00B2668C"/>
    <w:rsid w:val="00B76F02"/>
    <w:rsid w:val="00B94311"/>
    <w:rsid w:val="00BB73C7"/>
    <w:rsid w:val="00BF3C81"/>
    <w:rsid w:val="00C474AD"/>
    <w:rsid w:val="00C8255A"/>
    <w:rsid w:val="00CD7E56"/>
    <w:rsid w:val="00D55C3F"/>
    <w:rsid w:val="00D8532A"/>
    <w:rsid w:val="00DC50EE"/>
    <w:rsid w:val="00DF6896"/>
    <w:rsid w:val="00E6295F"/>
    <w:rsid w:val="00EF1DC6"/>
    <w:rsid w:val="00F05A41"/>
    <w:rsid w:val="00F463D3"/>
    <w:rsid w:val="00F94A36"/>
    <w:rsid w:val="00FD6656"/>
    <w:rsid w:val="00FE20A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E918"/>
  <w15:chartTrackingRefBased/>
  <w15:docId w15:val="{EB23064D-848A-474B-8C75-EC6366F1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311"/>
    <w:pPr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DC6"/>
    <w:pPr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6B2AB1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link w:val="Heading1"/>
    <w:uiPriority w:val="9"/>
    <w:rsid w:val="00EF1DC6"/>
    <w:rPr>
      <w:rFonts w:ascii="TH SarabunPSK" w:hAnsi="TH SarabunPSK" w:cs="TH SarabunPSK"/>
      <w:b/>
      <w:bCs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A5"/>
    <w:pPr>
      <w:numPr>
        <w:ilvl w:val="1"/>
      </w:numPr>
      <w:spacing w:after="160"/>
    </w:pPr>
    <w:rPr>
      <w:rFonts w:ascii="Cordia New" w:eastAsia="Times New Roman" w:hAnsi="Cordia New" w:cs="Cordia New"/>
      <w:color w:val="5A5A5A"/>
      <w:spacing w:val="15"/>
      <w:sz w:val="22"/>
      <w:szCs w:val="28"/>
    </w:rPr>
  </w:style>
  <w:style w:type="character" w:customStyle="1" w:styleId="SubtitleChar">
    <w:name w:val="Subtitle Char"/>
    <w:link w:val="Subtitle"/>
    <w:uiPriority w:val="11"/>
    <w:rsid w:val="00FE20A5"/>
    <w:rPr>
      <w:rFonts w:eastAsia="Times New Roman"/>
      <w:color w:val="5A5A5A"/>
      <w:spacing w:val="15"/>
      <w:sz w:val="2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alm\NarathipOS\CRMA%20Smart%20Academy%20App\1-template%23&#3610;&#3607;&#3607;&#3637;&#3656;%2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226D6-13E9-439B-871A-0B49F0010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1-template#บทที่ 1</Template>
  <TotalTime>29</TotalTime>
  <Pages>7</Pages>
  <Words>1459</Words>
  <Characters>8320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Narathip Chetjai</dc:creator>
  <cp:keywords/>
  <dc:description/>
  <cp:lastModifiedBy>Narathip Chetjai</cp:lastModifiedBy>
  <cp:revision>1</cp:revision>
  <dcterms:created xsi:type="dcterms:W3CDTF">2026-05-01T01:45:00Z</dcterms:created>
  <dcterms:modified xsi:type="dcterms:W3CDTF">2026-05-01T02:28:00Z</dcterms:modified>
</cp:coreProperties>
</file>